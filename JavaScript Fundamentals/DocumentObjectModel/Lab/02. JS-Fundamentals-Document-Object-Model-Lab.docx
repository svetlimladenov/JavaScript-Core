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01CC" w:rsidRPr="00815D80" w:rsidRDefault="005A7557" w:rsidP="005A7557">
      <w:pPr>
        <w:pStyle w:val="1"/>
      </w:pPr>
      <w:bookmarkStart w:id="0" w:name="_GoBack"/>
      <w:bookmarkEnd w:id="0"/>
      <w:r w:rsidRPr="00815D80">
        <w:t>Lab: Intro to DOM</w:t>
      </w:r>
    </w:p>
    <w:p w:rsidR="005654E1" w:rsidRPr="00815D80" w:rsidRDefault="005654E1" w:rsidP="005654E1">
      <w:proofErr w:type="gramStart"/>
      <w:r w:rsidRPr="00815D80">
        <w:t xml:space="preserve">Problems for </w:t>
      </w:r>
      <w:r w:rsidR="00266BC5" w:rsidRPr="00815D80">
        <w:t>in-class lab</w:t>
      </w:r>
      <w:r w:rsidRPr="00815D80">
        <w:t xml:space="preserve"> for the </w:t>
      </w:r>
      <w:hyperlink r:id="rId8" w:history="1">
        <w:r w:rsidRPr="00815D80">
          <w:rPr>
            <w:rStyle w:val="a4"/>
          </w:rPr>
          <w:t>"JS Fundamentals Course @SoftUni"</w:t>
        </w:r>
      </w:hyperlink>
      <w:r w:rsidRPr="00815D80">
        <w:t>.</w:t>
      </w:r>
      <w:proofErr w:type="gramEnd"/>
      <w:r w:rsidRPr="00815D80">
        <w:t xml:space="preserve"> Submit your solutions in the SoftUni judge system at</w:t>
      </w:r>
      <w:r w:rsidR="00EE68E2" w:rsidRPr="00815D80">
        <w:t xml:space="preserve"> </w:t>
      </w:r>
      <w:hyperlink r:id="rId9" w:history="1">
        <w:r w:rsidR="0086437B" w:rsidRPr="0086437B">
          <w:rPr>
            <w:rStyle w:val="a4"/>
          </w:rPr>
          <w:t>https://judge.softuni.bg/Contests/Practice/Index/1425</w:t>
        </w:r>
      </w:hyperlink>
    </w:p>
    <w:p w:rsidR="005A7557" w:rsidRPr="00815D80" w:rsidRDefault="00266BC5" w:rsidP="0086437B">
      <w:pPr>
        <w:pStyle w:val="af"/>
        <w:keepNext/>
        <w:keepLines/>
        <w:numPr>
          <w:ilvl w:val="0"/>
          <w:numId w:val="19"/>
        </w:numPr>
        <w:spacing w:before="200" w:after="40"/>
        <w:ind w:left="360"/>
        <w:outlineLvl w:val="1"/>
        <w:rPr>
          <w:rFonts w:eastAsiaTheme="majorEastAsia" w:cstheme="majorBidi"/>
          <w:b/>
          <w:bCs/>
          <w:color w:val="7C380A"/>
          <w:sz w:val="36"/>
          <w:szCs w:val="36"/>
        </w:rPr>
      </w:pPr>
      <w:r w:rsidRPr="00815D80">
        <w:rPr>
          <w:rFonts w:eastAsiaTheme="majorEastAsia" w:cstheme="majorBidi"/>
          <w:b/>
          <w:bCs/>
          <w:color w:val="7C380A"/>
          <w:sz w:val="36"/>
          <w:szCs w:val="36"/>
        </w:rPr>
        <w:t>Articles L</w:t>
      </w:r>
      <w:r w:rsidR="005A7557" w:rsidRPr="00815D80">
        <w:rPr>
          <w:rFonts w:eastAsiaTheme="majorEastAsia" w:cstheme="majorBidi"/>
          <w:b/>
          <w:bCs/>
          <w:color w:val="7C380A"/>
          <w:sz w:val="36"/>
          <w:szCs w:val="36"/>
        </w:rPr>
        <w:t>ist</w:t>
      </w:r>
    </w:p>
    <w:p w:rsidR="005A7557" w:rsidRPr="00815D80" w:rsidRDefault="005A7557" w:rsidP="000B2513">
      <w:r w:rsidRPr="00815D80">
        <w:t xml:space="preserve">In this problem, you should </w:t>
      </w:r>
      <w:r w:rsidR="00815D80">
        <w:t>create a JS functio</w:t>
      </w:r>
      <w:r w:rsidRPr="00815D80">
        <w:t>nality which creates articles and appen</w:t>
      </w:r>
      <w:r w:rsidR="00EE68E2" w:rsidRPr="00815D80">
        <w:t>d</w:t>
      </w:r>
      <w:r w:rsidRPr="00815D80">
        <w:t>s them</w:t>
      </w:r>
      <w:r w:rsidR="000B2513">
        <w:t xml:space="preserve"> </w:t>
      </w:r>
      <w:r w:rsidRPr="00815D80">
        <w:t>into some article section.</w:t>
      </w:r>
    </w:p>
    <w:p w:rsidR="0078675A" w:rsidRPr="00815D80" w:rsidRDefault="0078675A" w:rsidP="000B2513">
      <w:pPr>
        <w:rPr>
          <w:bCs/>
          <w:sz w:val="24"/>
          <w:szCs w:val="24"/>
        </w:rPr>
      </w:pPr>
      <w:r w:rsidRPr="00815D80">
        <w:rPr>
          <w:bCs/>
          <w:sz w:val="24"/>
          <w:szCs w:val="24"/>
        </w:rPr>
        <w:t xml:space="preserve">The programs in this language are called </w:t>
      </w:r>
      <w:r w:rsidRPr="00815D80">
        <w:rPr>
          <w:b/>
          <w:sz w:val="24"/>
          <w:szCs w:val="24"/>
        </w:rPr>
        <w:t>scripts</w:t>
      </w:r>
      <w:r w:rsidRPr="00815D80">
        <w:rPr>
          <w:bCs/>
          <w:sz w:val="24"/>
          <w:szCs w:val="24"/>
        </w:rPr>
        <w:t xml:space="preserve">. They can be written right in the HTML and </w:t>
      </w:r>
      <w:r w:rsidRPr="00815D80">
        <w:rPr>
          <w:b/>
          <w:sz w:val="24"/>
          <w:szCs w:val="24"/>
        </w:rPr>
        <w:t>executed</w:t>
      </w:r>
      <w:r w:rsidRPr="00815D80">
        <w:rPr>
          <w:bCs/>
          <w:sz w:val="24"/>
          <w:szCs w:val="24"/>
        </w:rPr>
        <w:t xml:space="preserve"> </w:t>
      </w:r>
      <w:r w:rsidRPr="00815D80">
        <w:rPr>
          <w:b/>
          <w:sz w:val="24"/>
          <w:szCs w:val="24"/>
        </w:rPr>
        <w:t>automatically</w:t>
      </w:r>
      <w:r w:rsidRPr="00815D80">
        <w:rPr>
          <w:bCs/>
          <w:sz w:val="24"/>
          <w:szCs w:val="24"/>
        </w:rPr>
        <w:t xml:space="preserve"> as the page loads.</w:t>
      </w:r>
    </w:p>
    <w:p w:rsidR="0078675A" w:rsidRPr="00815D80" w:rsidRDefault="0078675A" w:rsidP="000B2513">
      <w:pPr>
        <w:rPr>
          <w:bCs/>
          <w:sz w:val="24"/>
          <w:szCs w:val="24"/>
        </w:rPr>
      </w:pPr>
      <w:r w:rsidRPr="00815D80">
        <w:rPr>
          <w:bCs/>
          <w:sz w:val="24"/>
          <w:szCs w:val="24"/>
        </w:rPr>
        <w:t>Scripts are provided and executed as a</w:t>
      </w:r>
      <w:r w:rsidRPr="00815D80">
        <w:rPr>
          <w:b/>
          <w:sz w:val="24"/>
          <w:szCs w:val="24"/>
        </w:rPr>
        <w:t xml:space="preserve"> plain text</w:t>
      </w:r>
      <w:r w:rsidR="00266BC5" w:rsidRPr="00815D80">
        <w:rPr>
          <w:bCs/>
          <w:sz w:val="24"/>
          <w:szCs w:val="24"/>
        </w:rPr>
        <w:t>. They don'</w:t>
      </w:r>
      <w:r w:rsidRPr="00815D80">
        <w:rPr>
          <w:bCs/>
          <w:sz w:val="24"/>
          <w:szCs w:val="24"/>
        </w:rPr>
        <w:t>t need a special preparation or a compilation to run.</w:t>
      </w:r>
    </w:p>
    <w:p w:rsidR="0078675A" w:rsidRPr="00815D80" w:rsidRDefault="0078675A" w:rsidP="000B2513">
      <w:pPr>
        <w:rPr>
          <w:bCs/>
          <w:sz w:val="24"/>
          <w:szCs w:val="24"/>
        </w:rPr>
      </w:pPr>
      <w:r w:rsidRPr="00815D80">
        <w:rPr>
          <w:bCs/>
          <w:sz w:val="24"/>
          <w:szCs w:val="24"/>
        </w:rPr>
        <w:t xml:space="preserve">In this aspect, JavaScript is very </w:t>
      </w:r>
      <w:r w:rsidRPr="00815D80">
        <w:rPr>
          <w:b/>
          <w:sz w:val="24"/>
          <w:szCs w:val="24"/>
        </w:rPr>
        <w:t>different</w:t>
      </w:r>
      <w:r w:rsidRPr="00815D80">
        <w:rPr>
          <w:bCs/>
          <w:sz w:val="24"/>
          <w:szCs w:val="24"/>
        </w:rPr>
        <w:t xml:space="preserve"> from another language called Java.</w:t>
      </w:r>
    </w:p>
    <w:p w:rsidR="00F37E79" w:rsidRPr="00815D80" w:rsidRDefault="005A7557" w:rsidP="005A7557">
      <w:r w:rsidRPr="00815D80">
        <w:rPr>
          <w:noProof/>
        </w:rPr>
        <w:drawing>
          <wp:inline distT="0" distB="0" distL="0" distR="0" wp14:anchorId="7AF35965" wp14:editId="64B97A70">
            <wp:extent cx="5956576" cy="2871896"/>
            <wp:effectExtent l="19050" t="19050" r="25400" b="241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1766" cy="2869577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37E79" w:rsidRPr="00815D80" w:rsidRDefault="00F37E79" w:rsidP="00F37E79">
      <w:pPr>
        <w:pStyle w:val="3"/>
      </w:pPr>
      <w:r w:rsidRPr="00815D80">
        <w:t>Constraints:</w:t>
      </w:r>
    </w:p>
    <w:p w:rsidR="005A7557" w:rsidRPr="00815D80" w:rsidRDefault="005A7557" w:rsidP="00C2249D">
      <w:pPr>
        <w:pStyle w:val="af"/>
        <w:numPr>
          <w:ilvl w:val="0"/>
          <w:numId w:val="20"/>
        </w:numPr>
        <w:rPr>
          <w:b/>
        </w:rPr>
      </w:pPr>
      <w:r w:rsidRPr="00815D80">
        <w:rPr>
          <w:b/>
        </w:rPr>
        <w:t>Title value</w:t>
      </w:r>
      <w:r w:rsidRPr="00815D80">
        <w:t xml:space="preserve"> from the </w:t>
      </w:r>
      <w:r w:rsidRPr="00815D80">
        <w:rPr>
          <w:b/>
        </w:rPr>
        <w:t>title input</w:t>
      </w:r>
      <w:r w:rsidRPr="00815D80">
        <w:t xml:space="preserve"> should be a </w:t>
      </w:r>
      <w:r w:rsidRPr="00815D80">
        <w:rPr>
          <w:b/>
        </w:rPr>
        <w:t>heading 3 element &lt;h3&gt;</w:t>
      </w:r>
    </w:p>
    <w:p w:rsidR="005A7557" w:rsidRPr="00815D80" w:rsidRDefault="005A7557" w:rsidP="00C2249D">
      <w:pPr>
        <w:pStyle w:val="af"/>
        <w:numPr>
          <w:ilvl w:val="0"/>
          <w:numId w:val="20"/>
        </w:numPr>
        <w:rPr>
          <w:b/>
        </w:rPr>
      </w:pPr>
      <w:r w:rsidRPr="00815D80">
        <w:rPr>
          <w:b/>
        </w:rPr>
        <w:t xml:space="preserve">Content text </w:t>
      </w:r>
      <w:r w:rsidRPr="00815D80">
        <w:t xml:space="preserve">from the </w:t>
      </w:r>
      <w:r w:rsidRPr="00815D80">
        <w:rPr>
          <w:b/>
        </w:rPr>
        <w:t xml:space="preserve">textarea element </w:t>
      </w:r>
      <w:r w:rsidRPr="00815D80">
        <w:t xml:space="preserve">should be a </w:t>
      </w:r>
      <w:r w:rsidRPr="00815D80">
        <w:rPr>
          <w:b/>
        </w:rPr>
        <w:t>paragraph &lt;p&gt;</w:t>
      </w:r>
    </w:p>
    <w:p w:rsidR="005A7557" w:rsidRPr="00815D80" w:rsidRDefault="005A7557" w:rsidP="001B1F70">
      <w:pPr>
        <w:pStyle w:val="af"/>
        <w:numPr>
          <w:ilvl w:val="0"/>
          <w:numId w:val="20"/>
        </w:numPr>
        <w:rPr>
          <w:b/>
        </w:rPr>
      </w:pPr>
      <w:r w:rsidRPr="00815D80">
        <w:t>Both new created elements (</w:t>
      </w:r>
      <w:r w:rsidRPr="00815D80">
        <w:rPr>
          <w:b/>
        </w:rPr>
        <w:t>h3</w:t>
      </w:r>
      <w:r w:rsidRPr="00815D80">
        <w:t xml:space="preserve"> and </w:t>
      </w:r>
      <w:r w:rsidRPr="00815D80">
        <w:rPr>
          <w:b/>
        </w:rPr>
        <w:t>p</w:t>
      </w:r>
      <w:r w:rsidRPr="00815D80">
        <w:t xml:space="preserve">) should be appended to a new </w:t>
      </w:r>
      <w:r w:rsidRPr="00815D80">
        <w:rPr>
          <w:b/>
        </w:rPr>
        <w:t>article element &lt;article&gt;</w:t>
      </w:r>
    </w:p>
    <w:p w:rsidR="005A7557" w:rsidRPr="00815D80" w:rsidRDefault="005A7557" w:rsidP="00C16EBC">
      <w:pPr>
        <w:pStyle w:val="af"/>
        <w:numPr>
          <w:ilvl w:val="0"/>
          <w:numId w:val="20"/>
        </w:numPr>
      </w:pPr>
      <w:r w:rsidRPr="00815D80">
        <w:rPr>
          <w:b/>
        </w:rPr>
        <w:t>The current article element</w:t>
      </w:r>
      <w:r w:rsidRPr="00815D80">
        <w:t xml:space="preserve"> should be </w:t>
      </w:r>
      <w:r w:rsidRPr="00815D80">
        <w:rPr>
          <w:b/>
        </w:rPr>
        <w:t>appended</w:t>
      </w:r>
      <w:r w:rsidRPr="00815D80">
        <w:t xml:space="preserve"> to the section which has an id articles (</w:t>
      </w:r>
      <w:r w:rsidRPr="00815D80">
        <w:rPr>
          <w:b/>
          <w:bCs/>
        </w:rPr>
        <w:t>#articles</w:t>
      </w:r>
      <w:r w:rsidRPr="00815D80">
        <w:t>)</w:t>
      </w:r>
    </w:p>
    <w:p w:rsidR="00F70962" w:rsidRPr="00815D80" w:rsidRDefault="00F70962" w:rsidP="00C16EBC">
      <w:pPr>
        <w:pStyle w:val="af"/>
        <w:numPr>
          <w:ilvl w:val="0"/>
          <w:numId w:val="20"/>
        </w:numPr>
      </w:pPr>
      <w:r w:rsidRPr="00815D80">
        <w:t xml:space="preserve">You should create new </w:t>
      </w:r>
      <w:r w:rsidRPr="00815D80">
        <w:rPr>
          <w:b/>
        </w:rPr>
        <w:t>article element</w:t>
      </w:r>
      <w:r w:rsidRPr="00815D80">
        <w:t xml:space="preserve"> only if</w:t>
      </w:r>
      <w:r w:rsidRPr="00815D80">
        <w:rPr>
          <w:b/>
        </w:rPr>
        <w:t xml:space="preserve"> title </w:t>
      </w:r>
      <w:r w:rsidRPr="00815D80">
        <w:t>and</w:t>
      </w:r>
      <w:r w:rsidRPr="00815D80">
        <w:rPr>
          <w:b/>
        </w:rPr>
        <w:t xml:space="preserve"> content are not empty</w:t>
      </w:r>
    </w:p>
    <w:p w:rsidR="00F70962" w:rsidRPr="00815D80" w:rsidRDefault="00F70962" w:rsidP="00C16EBC">
      <w:pPr>
        <w:pStyle w:val="af"/>
        <w:numPr>
          <w:ilvl w:val="0"/>
          <w:numId w:val="20"/>
        </w:numPr>
      </w:pPr>
      <w:r w:rsidRPr="00815D80">
        <w:t>After the button is pressed you must</w:t>
      </w:r>
      <w:r w:rsidRPr="00815D80">
        <w:rPr>
          <w:b/>
        </w:rPr>
        <w:t xml:space="preserve"> clear </w:t>
      </w:r>
      <w:r w:rsidRPr="00815D80">
        <w:t xml:space="preserve">the </w:t>
      </w:r>
      <w:r w:rsidRPr="00815D80">
        <w:rPr>
          <w:b/>
        </w:rPr>
        <w:t xml:space="preserve">title value </w:t>
      </w:r>
      <w:r w:rsidRPr="00815D80">
        <w:t>and</w:t>
      </w:r>
      <w:r w:rsidRPr="00815D80">
        <w:rPr>
          <w:b/>
        </w:rPr>
        <w:t xml:space="preserve"> text value</w:t>
      </w:r>
    </w:p>
    <w:p w:rsidR="005A7557" w:rsidRPr="00815D80" w:rsidRDefault="005A7557" w:rsidP="005A7557"/>
    <w:p w:rsidR="009D2688" w:rsidRPr="00815D80" w:rsidRDefault="000E69CA" w:rsidP="000E69CA">
      <w:r w:rsidRPr="00815D80">
        <w:rPr>
          <w:noProof/>
        </w:rPr>
        <w:drawing>
          <wp:inline distT="0" distB="0" distL="0" distR="0" wp14:anchorId="3A9B198B" wp14:editId="6B2FB0D3">
            <wp:extent cx="4662578" cy="3613048"/>
            <wp:effectExtent l="19050" t="19050" r="24130" b="260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4869" cy="3614824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7557" w:rsidRPr="00815D80" w:rsidRDefault="005A7557" w:rsidP="0049200E">
      <w:pPr>
        <w:pStyle w:val="3"/>
      </w:pPr>
      <w:r w:rsidRPr="00815D80">
        <w:t>Input:</w:t>
      </w:r>
    </w:p>
    <w:p w:rsidR="00266BC5" w:rsidRPr="00815D80" w:rsidRDefault="00266BC5" w:rsidP="00AD2ADF">
      <w:pPr>
        <w:rPr>
          <w:rFonts w:eastAsiaTheme="majorEastAsia" w:cstheme="majorBidi"/>
          <w:b/>
          <w:bCs/>
          <w:color w:val="7C380A"/>
          <w:sz w:val="32"/>
          <w:szCs w:val="36"/>
        </w:rPr>
      </w:pPr>
      <w:r w:rsidRPr="00815D80">
        <w:rPr>
          <w:noProof/>
        </w:rPr>
        <w:drawing>
          <wp:inline distT="0" distB="0" distL="0" distR="0" wp14:anchorId="1F9F8BDC" wp14:editId="46C53E7A">
            <wp:extent cx="6460198" cy="2931940"/>
            <wp:effectExtent l="19050" t="19050" r="17145" b="209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56650" cy="293033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31449" w:rsidRPr="00815D80" w:rsidRDefault="00331449" w:rsidP="00AD2ADF">
      <w:pPr>
        <w:rPr>
          <w:rFonts w:eastAsiaTheme="majorEastAsia" w:cstheme="majorBidi"/>
          <w:b/>
          <w:bCs/>
          <w:color w:val="7C380A"/>
          <w:sz w:val="32"/>
          <w:szCs w:val="36"/>
        </w:rPr>
      </w:pPr>
    </w:p>
    <w:p w:rsidR="005A7557" w:rsidRPr="00815D80" w:rsidRDefault="005A7557" w:rsidP="0049200E">
      <w:pPr>
        <w:pStyle w:val="3"/>
      </w:pPr>
      <w:r w:rsidRPr="00815D80">
        <w:lastRenderedPageBreak/>
        <w:t>Output:</w:t>
      </w:r>
    </w:p>
    <w:p w:rsidR="005A7557" w:rsidRPr="00815D80" w:rsidRDefault="002132F9" w:rsidP="005A7557">
      <w:pPr>
        <w:rPr>
          <w:rFonts w:eastAsiaTheme="majorEastAsia" w:cstheme="majorBidi"/>
          <w:b/>
          <w:bCs/>
          <w:color w:val="7C380A"/>
          <w:sz w:val="32"/>
          <w:szCs w:val="36"/>
        </w:rPr>
      </w:pPr>
      <w:r w:rsidRPr="00815D80">
        <w:rPr>
          <w:noProof/>
        </w:rPr>
        <w:drawing>
          <wp:inline distT="0" distB="0" distL="0" distR="0" wp14:anchorId="17FABA12" wp14:editId="08C0FFA9">
            <wp:extent cx="6413518" cy="2907324"/>
            <wp:effectExtent l="19050" t="19050" r="25400" b="266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8754" cy="2905164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7557" w:rsidRPr="00815D80" w:rsidRDefault="00331449" w:rsidP="005074CF">
      <w:pPr>
        <w:rPr>
          <w:rFonts w:eastAsiaTheme="majorEastAsia" w:cstheme="majorBidi"/>
          <w:b/>
          <w:bCs/>
          <w:color w:val="7C380A"/>
          <w:sz w:val="32"/>
          <w:szCs w:val="36"/>
        </w:rPr>
      </w:pPr>
      <w:r w:rsidRPr="00815D80">
        <w:rPr>
          <w:noProof/>
        </w:rPr>
        <w:drawing>
          <wp:inline distT="0" distB="0" distL="0" distR="0" wp14:anchorId="6F1CB5EE" wp14:editId="3B7C6CDD">
            <wp:extent cx="4730262" cy="4339868"/>
            <wp:effectExtent l="19050" t="19050" r="13335" b="2286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0754" cy="4340319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7557" w:rsidRPr="00815D80" w:rsidRDefault="004C3DC3" w:rsidP="0049200E">
      <w:pPr>
        <w:pStyle w:val="2"/>
      </w:pPr>
      <w:r w:rsidRPr="00815D80">
        <w:lastRenderedPageBreak/>
        <w:t>Format the T</w:t>
      </w:r>
      <w:r w:rsidR="005A7557" w:rsidRPr="00815D80">
        <w:t>ext</w:t>
      </w:r>
    </w:p>
    <w:p w:rsidR="005A7557" w:rsidRPr="00815D80" w:rsidRDefault="005A7557" w:rsidP="005A7557">
      <w:pPr>
        <w:rPr>
          <w:b/>
          <w:sz w:val="24"/>
          <w:szCs w:val="24"/>
        </w:rPr>
      </w:pPr>
      <w:r w:rsidRPr="00815D80">
        <w:rPr>
          <w:sz w:val="24"/>
          <w:szCs w:val="24"/>
        </w:rPr>
        <w:t xml:space="preserve">In this problem, you should </w:t>
      </w:r>
      <w:r w:rsidRPr="00815D80">
        <w:rPr>
          <w:b/>
          <w:sz w:val="24"/>
          <w:szCs w:val="24"/>
        </w:rPr>
        <w:t>create a JS funct</w:t>
      </w:r>
      <w:r w:rsidR="004C3DC3" w:rsidRPr="00815D80">
        <w:rPr>
          <w:b/>
          <w:sz w:val="24"/>
          <w:szCs w:val="24"/>
        </w:rPr>
        <w:t>i</w:t>
      </w:r>
      <w:r w:rsidRPr="00815D80">
        <w:rPr>
          <w:b/>
          <w:sz w:val="24"/>
          <w:szCs w:val="24"/>
        </w:rPr>
        <w:t>onality</w:t>
      </w:r>
      <w:r w:rsidRPr="00815D80">
        <w:rPr>
          <w:sz w:val="24"/>
          <w:szCs w:val="24"/>
        </w:rPr>
        <w:t xml:space="preserve"> which </w:t>
      </w:r>
      <w:r w:rsidRPr="00815D80">
        <w:rPr>
          <w:b/>
          <w:sz w:val="24"/>
          <w:szCs w:val="24"/>
        </w:rPr>
        <w:t>formats the given text into paragraphs.</w:t>
      </w:r>
    </w:p>
    <w:p w:rsidR="005A7557" w:rsidRPr="00815D80" w:rsidRDefault="00D5541D" w:rsidP="005A7557">
      <w:r w:rsidRPr="00815D80">
        <w:rPr>
          <w:noProof/>
        </w:rPr>
        <w:drawing>
          <wp:inline distT="0" distB="0" distL="0" distR="0" wp14:anchorId="2F692870" wp14:editId="70411578">
            <wp:extent cx="5943600" cy="2406650"/>
            <wp:effectExtent l="19050" t="19050" r="19050" b="1270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65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7557" w:rsidRPr="00815D80" w:rsidRDefault="00D5541D" w:rsidP="005A7557">
      <w:r w:rsidRPr="00815D80">
        <w:rPr>
          <w:noProof/>
        </w:rPr>
        <w:drawing>
          <wp:inline distT="0" distB="0" distL="0" distR="0" wp14:anchorId="0BE1930F" wp14:editId="67D360AB">
            <wp:extent cx="5943600" cy="4194810"/>
            <wp:effectExtent l="19050" t="19050" r="19050" b="152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481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7557" w:rsidRPr="00815D80" w:rsidRDefault="005A7557" w:rsidP="005A7557">
      <w:pPr>
        <w:rPr>
          <w:b/>
        </w:rPr>
      </w:pPr>
      <w:r w:rsidRPr="00815D80">
        <w:lastRenderedPageBreak/>
        <w:t xml:space="preserve">When the </w:t>
      </w:r>
      <w:r w:rsidR="006A6FD4" w:rsidRPr="00815D80">
        <w:t>[</w:t>
      </w:r>
      <w:r w:rsidRPr="00815D80">
        <w:rPr>
          <w:b/>
        </w:rPr>
        <w:t>Format it!</w:t>
      </w:r>
      <w:r w:rsidR="006A6FD4" w:rsidRPr="00815D80">
        <w:t>]</w:t>
      </w:r>
      <w:r w:rsidRPr="00815D80">
        <w:t xml:space="preserve"> </w:t>
      </w:r>
      <w:r w:rsidRPr="00815D80">
        <w:rPr>
          <w:bCs/>
        </w:rPr>
        <w:t>button is</w:t>
      </w:r>
      <w:r w:rsidRPr="00815D80">
        <w:rPr>
          <w:b/>
        </w:rPr>
        <w:t xml:space="preserve"> clicked</w:t>
      </w:r>
      <w:r w:rsidRPr="00815D80">
        <w:t xml:space="preserve">, you need to </w:t>
      </w:r>
      <w:r w:rsidRPr="00815D80">
        <w:rPr>
          <w:b/>
        </w:rPr>
        <w:t>format the text</w:t>
      </w:r>
      <w:r w:rsidRPr="00815D80">
        <w:t xml:space="preserve"> </w:t>
      </w:r>
      <w:r w:rsidRPr="00815D80">
        <w:rPr>
          <w:b/>
        </w:rPr>
        <w:t>inside</w:t>
      </w:r>
      <w:r w:rsidRPr="00815D80">
        <w:t xml:space="preserve"> the </w:t>
      </w:r>
      <w:r w:rsidRPr="00815D80">
        <w:rPr>
          <w:b/>
        </w:rPr>
        <w:t>paragraph</w:t>
      </w:r>
      <w:r w:rsidRPr="00815D80">
        <w:t xml:space="preserve"> with an </w:t>
      </w:r>
      <w:r w:rsidRPr="00815D80">
        <w:rPr>
          <w:b/>
        </w:rPr>
        <w:t>id</w:t>
      </w:r>
      <w:r w:rsidR="00705B61" w:rsidRPr="00815D80">
        <w:t xml:space="preserve"> "</w:t>
      </w:r>
      <w:r w:rsidRPr="00815D80">
        <w:rPr>
          <w:b/>
        </w:rPr>
        <w:t>input</w:t>
      </w:r>
      <w:r w:rsidR="00705B61" w:rsidRPr="00815D80">
        <w:t>"</w:t>
      </w:r>
      <w:r w:rsidRPr="00815D80">
        <w:t xml:space="preserve">. The formatting is </w:t>
      </w:r>
      <w:r w:rsidRPr="00815D80">
        <w:rPr>
          <w:b/>
        </w:rPr>
        <w:t>done</w:t>
      </w:r>
      <w:r w:rsidRPr="00815D80">
        <w:t xml:space="preserve"> as </w:t>
      </w:r>
      <w:r w:rsidRPr="00815D80">
        <w:rPr>
          <w:b/>
        </w:rPr>
        <w:t>follows:</w:t>
      </w:r>
    </w:p>
    <w:p w:rsidR="00174917" w:rsidRPr="00815D80" w:rsidRDefault="005A7557" w:rsidP="00174917">
      <w:pPr>
        <w:pStyle w:val="af"/>
        <w:numPr>
          <w:ilvl w:val="0"/>
          <w:numId w:val="21"/>
        </w:numPr>
      </w:pPr>
      <w:r w:rsidRPr="00815D80">
        <w:t xml:space="preserve">You need to </w:t>
      </w:r>
      <w:r w:rsidRPr="00815D80">
        <w:rPr>
          <w:b/>
        </w:rPr>
        <w:t>create a new paragraph element which holds no more than 3 sentences from the given input.</w:t>
      </w:r>
    </w:p>
    <w:p w:rsidR="005A7557" w:rsidRPr="00815D80" w:rsidRDefault="005A7557" w:rsidP="00174917">
      <w:pPr>
        <w:pStyle w:val="af"/>
        <w:numPr>
          <w:ilvl w:val="0"/>
          <w:numId w:val="21"/>
        </w:numPr>
      </w:pPr>
      <w:r w:rsidRPr="00815D80">
        <w:t xml:space="preserve">If the given input contains </w:t>
      </w:r>
      <w:r w:rsidRPr="00815D80">
        <w:rPr>
          <w:b/>
          <w:bCs/>
        </w:rPr>
        <w:t>less</w:t>
      </w:r>
      <w:r w:rsidRPr="00815D80">
        <w:t xml:space="preserve"> or </w:t>
      </w:r>
      <w:r w:rsidRPr="00815D80">
        <w:rPr>
          <w:b/>
          <w:bCs/>
        </w:rPr>
        <w:t>3 sentences</w:t>
      </w:r>
      <w:r w:rsidRPr="00815D80">
        <w:t xml:space="preserve">, you need to create only 1 paragraph, fill it with these sentences and append this paragraph to the div with an </w:t>
      </w:r>
      <w:r w:rsidRPr="00815D80">
        <w:rPr>
          <w:b/>
        </w:rPr>
        <w:t>id</w:t>
      </w:r>
      <w:r w:rsidR="00D5541D" w:rsidRPr="00815D80">
        <w:t xml:space="preserve"> "</w:t>
      </w:r>
      <w:r w:rsidRPr="00815D80">
        <w:rPr>
          <w:b/>
        </w:rPr>
        <w:t>output</w:t>
      </w:r>
      <w:r w:rsidR="00D5541D" w:rsidRPr="00815D80">
        <w:t>"</w:t>
      </w:r>
      <w:r w:rsidRPr="00815D80">
        <w:t xml:space="preserve">. </w:t>
      </w:r>
    </w:p>
    <w:p w:rsidR="003855C1" w:rsidRPr="00815D80" w:rsidRDefault="005A7557" w:rsidP="005A7557">
      <w:pPr>
        <w:rPr>
          <w:b/>
        </w:rPr>
      </w:pPr>
      <w:r w:rsidRPr="00815D80">
        <w:t xml:space="preserve">Otherwise, when you have more than 3 sentences in that </w:t>
      </w:r>
      <w:r w:rsidRPr="00815D80">
        <w:rPr>
          <w:b/>
        </w:rPr>
        <w:t xml:space="preserve">input paragraph, </w:t>
      </w:r>
      <w:r w:rsidRPr="00815D80">
        <w:t xml:space="preserve">you need to create enough paragraphs to get all sentences from the </w:t>
      </w:r>
      <w:r w:rsidRPr="00815D80">
        <w:rPr>
          <w:b/>
        </w:rPr>
        <w:t xml:space="preserve">input text. </w:t>
      </w:r>
    </w:p>
    <w:p w:rsidR="003855C1" w:rsidRPr="00815D80" w:rsidRDefault="005A7557" w:rsidP="005A7557">
      <w:pPr>
        <w:rPr>
          <w:b/>
        </w:rPr>
      </w:pPr>
      <w:r w:rsidRPr="00815D80">
        <w:t xml:space="preserve">Just remember to </w:t>
      </w:r>
      <w:r w:rsidRPr="00815D80">
        <w:rPr>
          <w:b/>
        </w:rPr>
        <w:t>restrict</w:t>
      </w:r>
      <w:r w:rsidRPr="00815D80">
        <w:t xml:space="preserve"> the </w:t>
      </w:r>
      <w:r w:rsidRPr="00815D80">
        <w:rPr>
          <w:b/>
        </w:rPr>
        <w:t>sentences</w:t>
      </w:r>
      <w:r w:rsidRPr="00815D80">
        <w:t xml:space="preserve"> in </w:t>
      </w:r>
      <w:r w:rsidRPr="00815D80">
        <w:rPr>
          <w:b/>
        </w:rPr>
        <w:t>each paragraph to 3.</w:t>
      </w:r>
    </w:p>
    <w:p w:rsidR="005A4E9A" w:rsidRPr="00815D80" w:rsidRDefault="005A4E9A" w:rsidP="0049200E">
      <w:pPr>
        <w:pStyle w:val="3"/>
      </w:pPr>
      <w:r w:rsidRPr="00815D80">
        <w:t>Example:</w:t>
      </w:r>
    </w:p>
    <w:p w:rsidR="005A7557" w:rsidRPr="00815D80" w:rsidRDefault="005A7557" w:rsidP="00377B47">
      <w:pPr>
        <w:pStyle w:val="af"/>
        <w:numPr>
          <w:ilvl w:val="0"/>
          <w:numId w:val="22"/>
        </w:numPr>
      </w:pPr>
      <w:r w:rsidRPr="00815D80">
        <w:t xml:space="preserve">If the input paragraph </w:t>
      </w:r>
      <w:r w:rsidRPr="00815D80">
        <w:rPr>
          <w:b/>
        </w:rPr>
        <w:t>contains 2 sentences</w:t>
      </w:r>
      <w:r w:rsidRPr="00815D80">
        <w:t xml:space="preserve">, you need to create only </w:t>
      </w:r>
      <w:r w:rsidRPr="00815D80">
        <w:rPr>
          <w:b/>
        </w:rPr>
        <w:t>1 paragraph</w:t>
      </w:r>
      <w:r w:rsidR="00377B47" w:rsidRPr="00815D80">
        <w:t xml:space="preserve"> with these 2 sentences</w:t>
      </w:r>
    </w:p>
    <w:p w:rsidR="005A7557" w:rsidRPr="00815D80" w:rsidRDefault="005A7557" w:rsidP="00377B47">
      <w:pPr>
        <w:pStyle w:val="af"/>
        <w:numPr>
          <w:ilvl w:val="0"/>
          <w:numId w:val="22"/>
        </w:numPr>
      </w:pPr>
      <w:r w:rsidRPr="00815D80">
        <w:t xml:space="preserve">If the input paragraph </w:t>
      </w:r>
      <w:r w:rsidRPr="00815D80">
        <w:rPr>
          <w:b/>
        </w:rPr>
        <w:t>contains 7 sentences,</w:t>
      </w:r>
      <w:r w:rsidRPr="00815D80">
        <w:t xml:space="preserve"> you need to create </w:t>
      </w:r>
      <w:r w:rsidRPr="00815D80">
        <w:rPr>
          <w:b/>
        </w:rPr>
        <w:t>3 paragraphs</w:t>
      </w:r>
      <w:r w:rsidRPr="00815D80">
        <w:br/>
      </w:r>
      <w:r w:rsidR="00377B47" w:rsidRPr="00815D80">
        <w:rPr>
          <w:bCs/>
        </w:rPr>
        <w:t xml:space="preserve">- </w:t>
      </w:r>
      <w:r w:rsidRPr="00815D80">
        <w:rPr>
          <w:bCs/>
        </w:rPr>
        <w:t>The</w:t>
      </w:r>
      <w:r w:rsidRPr="00815D80">
        <w:rPr>
          <w:b/>
        </w:rPr>
        <w:t xml:space="preserve"> first paragraph</w:t>
      </w:r>
      <w:r w:rsidRPr="00815D80">
        <w:t xml:space="preserve"> must </w:t>
      </w:r>
      <w:r w:rsidRPr="00815D80">
        <w:rPr>
          <w:bCs/>
        </w:rPr>
        <w:t>contain</w:t>
      </w:r>
      <w:r w:rsidRPr="00815D80">
        <w:rPr>
          <w:b/>
        </w:rPr>
        <w:t xml:space="preserve"> the first 3 sentences</w:t>
      </w:r>
      <w:r w:rsidRPr="00815D80">
        <w:br/>
      </w:r>
      <w:r w:rsidR="00947EB9" w:rsidRPr="00815D80">
        <w:rPr>
          <w:bCs/>
        </w:rPr>
        <w:t xml:space="preserve">- </w:t>
      </w:r>
      <w:r w:rsidRPr="00815D80">
        <w:rPr>
          <w:bCs/>
        </w:rPr>
        <w:t>The</w:t>
      </w:r>
      <w:r w:rsidRPr="00815D80">
        <w:rPr>
          <w:b/>
        </w:rPr>
        <w:t xml:space="preserve"> second paragraph</w:t>
      </w:r>
      <w:r w:rsidRPr="00815D80">
        <w:t xml:space="preserve"> must </w:t>
      </w:r>
      <w:r w:rsidRPr="00815D80">
        <w:rPr>
          <w:bCs/>
        </w:rPr>
        <w:t>contain</w:t>
      </w:r>
      <w:r w:rsidRPr="00815D80">
        <w:rPr>
          <w:b/>
        </w:rPr>
        <w:t xml:space="preserve"> the other three sentences of the whole text</w:t>
      </w:r>
      <w:r w:rsidRPr="00815D80">
        <w:br/>
      </w:r>
      <w:r w:rsidR="009526A1" w:rsidRPr="00815D80">
        <w:t>- The</w:t>
      </w:r>
      <w:r w:rsidRPr="00815D80">
        <w:rPr>
          <w:b/>
        </w:rPr>
        <w:t xml:space="preserve"> third paragraph</w:t>
      </w:r>
      <w:r w:rsidRPr="00815D80">
        <w:t xml:space="preserve"> will contain </w:t>
      </w:r>
      <w:r w:rsidRPr="00815D80">
        <w:rPr>
          <w:b/>
          <w:bCs/>
        </w:rPr>
        <w:t>only the last sentence</w:t>
      </w:r>
      <w:r w:rsidRPr="00815D80">
        <w:t>, because there are no m</w:t>
      </w:r>
      <w:r w:rsidR="00EC60A9" w:rsidRPr="00815D80">
        <w:t>ore sentences in this paragraph</w:t>
      </w:r>
    </w:p>
    <w:p w:rsidR="005A7557" w:rsidRPr="00815D80" w:rsidRDefault="005A7557" w:rsidP="005A7557">
      <w:pPr>
        <w:rPr>
          <w:b/>
        </w:rPr>
      </w:pPr>
      <w:r w:rsidRPr="00815D80">
        <w:rPr>
          <w:b/>
        </w:rPr>
        <w:t xml:space="preserve">To find out how many sentences there are in the text, simply split the whole text by </w:t>
      </w:r>
      <w:r w:rsidR="00D5541D" w:rsidRPr="00815D80">
        <w:rPr>
          <w:b/>
        </w:rPr>
        <w:t>'.'</w:t>
      </w:r>
      <w:r w:rsidRPr="00815D80">
        <w:rPr>
          <w:b/>
        </w:rPr>
        <w:t xml:space="preserve"> Also, every sentence must have at least 1 character.</w:t>
      </w:r>
    </w:p>
    <w:p w:rsidR="005A7557" w:rsidRPr="00815D80" w:rsidRDefault="005A7557" w:rsidP="00E8576A">
      <w:pPr>
        <w:jc w:val="center"/>
      </w:pPr>
      <w:r w:rsidRPr="00815D80">
        <w:rPr>
          <w:noProof/>
        </w:rPr>
        <w:drawing>
          <wp:inline distT="0" distB="0" distL="0" distR="0" wp14:anchorId="33305F22" wp14:editId="61BE5B1D">
            <wp:extent cx="5574324" cy="3190156"/>
            <wp:effectExtent l="19050" t="19050" r="26670" b="1079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9599" cy="319317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7557" w:rsidRPr="00815D80" w:rsidRDefault="005A7557" w:rsidP="00E107AC">
      <w:r w:rsidRPr="00815D80">
        <w:rPr>
          <w:noProof/>
        </w:rPr>
        <w:lastRenderedPageBreak/>
        <w:drawing>
          <wp:inline distT="0" distB="0" distL="0" distR="0" wp14:anchorId="5EBA577A" wp14:editId="2DBACB66">
            <wp:extent cx="6162190" cy="3232182"/>
            <wp:effectExtent l="19050" t="19050" r="10160" b="2540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3902" cy="323832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7557" w:rsidRPr="00815D80" w:rsidRDefault="005A7557" w:rsidP="005A7557">
      <w:pPr>
        <w:pStyle w:val="2"/>
      </w:pPr>
      <w:r w:rsidRPr="00815D80">
        <w:t>Growing Word</w:t>
      </w:r>
    </w:p>
    <w:p w:rsidR="005A7557" w:rsidRPr="00815D80" w:rsidRDefault="005A7557" w:rsidP="00931FDA">
      <w:pPr>
        <w:rPr>
          <w:sz w:val="24"/>
          <w:szCs w:val="24"/>
        </w:rPr>
      </w:pPr>
      <w:r w:rsidRPr="00815D80">
        <w:rPr>
          <w:sz w:val="24"/>
          <w:szCs w:val="24"/>
        </w:rPr>
        <w:t xml:space="preserve">In this problem, you should </w:t>
      </w:r>
      <w:r w:rsidRPr="00815D80">
        <w:rPr>
          <w:b/>
          <w:sz w:val="24"/>
          <w:szCs w:val="24"/>
        </w:rPr>
        <w:t xml:space="preserve">create a JS </w:t>
      </w:r>
      <w:r w:rsidR="000B2513" w:rsidRPr="00815D80">
        <w:rPr>
          <w:b/>
          <w:sz w:val="24"/>
          <w:szCs w:val="24"/>
        </w:rPr>
        <w:t>functionality</w:t>
      </w:r>
      <w:r w:rsidRPr="00815D80">
        <w:rPr>
          <w:sz w:val="24"/>
          <w:szCs w:val="24"/>
        </w:rPr>
        <w:t xml:space="preserve"> which </w:t>
      </w:r>
      <w:r w:rsidR="00E107AC" w:rsidRPr="00815D80">
        <w:rPr>
          <w:b/>
          <w:color w:val="000000" w:themeColor="text1"/>
          <w:sz w:val="24"/>
          <w:szCs w:val="24"/>
        </w:rPr>
        <w:t>changes the size and the colo</w:t>
      </w:r>
      <w:r w:rsidRPr="00815D80">
        <w:rPr>
          <w:b/>
          <w:color w:val="000000" w:themeColor="text1"/>
          <w:sz w:val="24"/>
          <w:szCs w:val="24"/>
        </w:rPr>
        <w:t>r</w:t>
      </w:r>
      <w:r w:rsidRPr="00815D80">
        <w:rPr>
          <w:color w:val="000000" w:themeColor="text1"/>
          <w:sz w:val="24"/>
          <w:szCs w:val="24"/>
        </w:rPr>
        <w:t xml:space="preserve"> </w:t>
      </w:r>
      <w:r w:rsidR="00931FDA" w:rsidRPr="00815D80">
        <w:rPr>
          <w:sz w:val="24"/>
          <w:szCs w:val="24"/>
        </w:rPr>
        <w:t xml:space="preserve">of a </w:t>
      </w:r>
      <w:r w:rsidRPr="00815D80">
        <w:rPr>
          <w:sz w:val="24"/>
          <w:szCs w:val="24"/>
        </w:rPr>
        <w:t xml:space="preserve">given </w:t>
      </w:r>
      <w:r w:rsidR="00DC4937" w:rsidRPr="00815D80">
        <w:rPr>
          <w:b/>
          <w:sz w:val="24"/>
          <w:szCs w:val="24"/>
        </w:rPr>
        <w:t>parag</w:t>
      </w:r>
      <w:r w:rsidRPr="00815D80">
        <w:rPr>
          <w:b/>
          <w:sz w:val="24"/>
          <w:szCs w:val="24"/>
        </w:rPr>
        <w:t>raph</w:t>
      </w:r>
      <w:r w:rsidRPr="00815D80">
        <w:rPr>
          <w:sz w:val="24"/>
          <w:szCs w:val="24"/>
        </w:rPr>
        <w:t xml:space="preserve"> on </w:t>
      </w:r>
      <w:r w:rsidRPr="00815D80">
        <w:rPr>
          <w:b/>
          <w:sz w:val="24"/>
          <w:szCs w:val="24"/>
        </w:rPr>
        <w:t>every click</w:t>
      </w:r>
      <w:r w:rsidRPr="00815D80">
        <w:rPr>
          <w:sz w:val="24"/>
          <w:szCs w:val="24"/>
        </w:rPr>
        <w:t>.</w:t>
      </w:r>
    </w:p>
    <w:p w:rsidR="005A7557" w:rsidRPr="00815D80" w:rsidRDefault="005A7557" w:rsidP="003F6A06">
      <w:pPr>
        <w:ind w:left="357" w:hanging="357"/>
        <w:jc w:val="center"/>
        <w:rPr>
          <w:sz w:val="24"/>
          <w:szCs w:val="24"/>
        </w:rPr>
      </w:pPr>
      <w:r w:rsidRPr="00815D80">
        <w:rPr>
          <w:noProof/>
        </w:rPr>
        <w:drawing>
          <wp:inline distT="0" distB="0" distL="0" distR="0" wp14:anchorId="7219C6FE" wp14:editId="61F3EE4A">
            <wp:extent cx="5972810" cy="2501900"/>
            <wp:effectExtent l="19050" t="19050" r="27940" b="1270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019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7557" w:rsidRPr="00815D80" w:rsidRDefault="00E107AC" w:rsidP="00E107AC">
      <w:r w:rsidRPr="00815D80">
        <w:rPr>
          <w:noProof/>
        </w:rPr>
        <w:lastRenderedPageBreak/>
        <w:drawing>
          <wp:inline distT="0" distB="0" distL="0" distR="0" wp14:anchorId="66097C00" wp14:editId="14E6F427">
            <wp:extent cx="4882660" cy="2452806"/>
            <wp:effectExtent l="19050" t="19050" r="13335" b="2413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7850" cy="245039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7557" w:rsidRPr="00815D80" w:rsidRDefault="005A7557" w:rsidP="005A7557">
      <w:pPr>
        <w:rPr>
          <w:b/>
        </w:rPr>
      </w:pPr>
      <w:r w:rsidRPr="00815D80">
        <w:t xml:space="preserve">Every time when we </w:t>
      </w:r>
      <w:r w:rsidRPr="00815D80">
        <w:rPr>
          <w:b/>
          <w:bCs/>
        </w:rPr>
        <w:t>click</w:t>
      </w:r>
      <w:r w:rsidR="00170164" w:rsidRPr="00815D80">
        <w:t xml:space="preserve"> on the [</w:t>
      </w:r>
      <w:r w:rsidRPr="00815D80">
        <w:rPr>
          <w:b/>
        </w:rPr>
        <w:t>CLICK ME!</w:t>
      </w:r>
      <w:r w:rsidR="00170164" w:rsidRPr="00815D80">
        <w:t>]</w:t>
      </w:r>
      <w:r w:rsidRPr="00815D80">
        <w:t xml:space="preserve"> button, </w:t>
      </w:r>
      <w:r w:rsidRPr="00815D80">
        <w:rPr>
          <w:b/>
        </w:rPr>
        <w:t>the color</w:t>
      </w:r>
      <w:r w:rsidRPr="00815D80">
        <w:t xml:space="preserve"> and </w:t>
      </w:r>
      <w:r w:rsidRPr="00815D80">
        <w:rPr>
          <w:b/>
        </w:rPr>
        <w:t>the size</w:t>
      </w:r>
      <w:r w:rsidRPr="00815D80">
        <w:t xml:space="preserve"> of </w:t>
      </w:r>
      <w:r w:rsidRPr="00815D80">
        <w:rPr>
          <w:b/>
        </w:rPr>
        <w:t>the paragraph</w:t>
      </w:r>
      <w:r w:rsidR="00DE60D7" w:rsidRPr="00815D80">
        <w:t xml:space="preserve"> which contains "</w:t>
      </w:r>
      <w:r w:rsidRPr="00815D80">
        <w:rPr>
          <w:b/>
        </w:rPr>
        <w:t>Growing Word</w:t>
      </w:r>
      <w:r w:rsidR="00DE60D7" w:rsidRPr="00815D80">
        <w:t>"</w:t>
      </w:r>
      <w:r w:rsidRPr="00815D80">
        <w:t xml:space="preserve"> </w:t>
      </w:r>
      <w:r w:rsidRPr="00815D80">
        <w:rPr>
          <w:b/>
        </w:rPr>
        <w:t>should change!</w:t>
      </w:r>
    </w:p>
    <w:p w:rsidR="003B3AA8" w:rsidRPr="00815D80" w:rsidRDefault="005A7557" w:rsidP="005A7557">
      <w:r w:rsidRPr="00815D80">
        <w:rPr>
          <w:b/>
        </w:rPr>
        <w:t>After every click,</w:t>
      </w:r>
      <w:r w:rsidRPr="00815D80">
        <w:t xml:space="preserve"> the current paragraph </w:t>
      </w:r>
      <w:r w:rsidR="00170164" w:rsidRPr="00815D80">
        <w:rPr>
          <w:bCs/>
          <w:i/>
          <w:iCs/>
        </w:rPr>
        <w:t>font s</w:t>
      </w:r>
      <w:r w:rsidRPr="00815D80">
        <w:rPr>
          <w:bCs/>
          <w:i/>
          <w:iCs/>
        </w:rPr>
        <w:t>ize</w:t>
      </w:r>
      <w:r w:rsidRPr="00815D80">
        <w:t xml:space="preserve"> should be </w:t>
      </w:r>
      <w:r w:rsidRPr="00815D80">
        <w:rPr>
          <w:b/>
        </w:rPr>
        <w:t>changed</w:t>
      </w:r>
      <w:r w:rsidRPr="00815D80">
        <w:t xml:space="preserve"> to the </w:t>
      </w:r>
      <w:r w:rsidRPr="00815D80">
        <w:rPr>
          <w:b/>
        </w:rPr>
        <w:t xml:space="preserve">total current clicks multiplied by 2. </w:t>
      </w:r>
      <w:r w:rsidRPr="00815D80">
        <w:t xml:space="preserve">Also </w:t>
      </w:r>
      <w:r w:rsidRPr="00815D80">
        <w:rPr>
          <w:b/>
        </w:rPr>
        <w:t>the color</w:t>
      </w:r>
      <w:r w:rsidRPr="00815D80">
        <w:t xml:space="preserve"> of that paragraph should change, depending on the </w:t>
      </w:r>
      <w:r w:rsidRPr="00815D80">
        <w:rPr>
          <w:b/>
        </w:rPr>
        <w:t>total clicks</w:t>
      </w:r>
      <w:r w:rsidRPr="00815D80">
        <w:t>.</w:t>
      </w:r>
    </w:p>
    <w:p w:rsidR="003B3AA8" w:rsidRPr="00815D80" w:rsidRDefault="003B3AA8" w:rsidP="0049200E">
      <w:pPr>
        <w:pStyle w:val="3"/>
      </w:pPr>
      <w:r w:rsidRPr="00815D80">
        <w:t>Example:</w:t>
      </w:r>
    </w:p>
    <w:p w:rsidR="005A7557" w:rsidRPr="00815D80" w:rsidRDefault="005A7557" w:rsidP="005A7557">
      <w:r w:rsidRPr="00815D80">
        <w:t xml:space="preserve">If we click </w:t>
      </w:r>
      <w:r w:rsidRPr="00815D80">
        <w:rPr>
          <w:b/>
        </w:rPr>
        <w:t>once</w:t>
      </w:r>
      <w:r w:rsidRPr="00815D80">
        <w:t xml:space="preserve">, the color should </w:t>
      </w:r>
      <w:r w:rsidR="00767ED5" w:rsidRPr="00815D80">
        <w:t xml:space="preserve">be </w:t>
      </w:r>
      <w:r w:rsidRPr="00815D80">
        <w:t>change</w:t>
      </w:r>
      <w:r w:rsidR="00767ED5" w:rsidRPr="00815D80">
        <w:t>d</w:t>
      </w:r>
      <w:r w:rsidRPr="00815D80">
        <w:t xml:space="preserve"> to </w:t>
      </w:r>
      <w:r w:rsidRPr="00815D80">
        <w:rPr>
          <w:b/>
        </w:rPr>
        <w:t>blue</w:t>
      </w:r>
      <w:r w:rsidRPr="00815D80">
        <w:t xml:space="preserve">, if we click </w:t>
      </w:r>
      <w:r w:rsidRPr="00815D80">
        <w:rPr>
          <w:b/>
        </w:rPr>
        <w:t>twice,</w:t>
      </w:r>
      <w:r w:rsidRPr="00815D80">
        <w:t xml:space="preserve"> </w:t>
      </w:r>
      <w:r w:rsidRPr="00815D80">
        <w:rPr>
          <w:b/>
        </w:rPr>
        <w:t>the color</w:t>
      </w:r>
      <w:r w:rsidRPr="00815D80">
        <w:t xml:space="preserve"> should be change</w:t>
      </w:r>
      <w:r w:rsidR="001C64A5" w:rsidRPr="00815D80">
        <w:t>d</w:t>
      </w:r>
      <w:r w:rsidRPr="00815D80">
        <w:t xml:space="preserve"> to </w:t>
      </w:r>
      <w:r w:rsidRPr="00815D80">
        <w:rPr>
          <w:b/>
        </w:rPr>
        <w:t>green</w:t>
      </w:r>
      <w:r w:rsidR="006D7D02" w:rsidRPr="00815D80">
        <w:t xml:space="preserve"> and </w:t>
      </w:r>
      <w:r w:rsidRPr="00815D80">
        <w:t xml:space="preserve">if we click </w:t>
      </w:r>
      <w:r w:rsidRPr="00815D80">
        <w:rPr>
          <w:b/>
        </w:rPr>
        <w:t>three times</w:t>
      </w:r>
      <w:r w:rsidRPr="00815D80">
        <w:t xml:space="preserve">, the current color of that paragraph should </w:t>
      </w:r>
      <w:r w:rsidR="00F616BA" w:rsidRPr="00815D80">
        <w:t xml:space="preserve">be </w:t>
      </w:r>
      <w:r w:rsidRPr="00815D80">
        <w:t>change</w:t>
      </w:r>
      <w:r w:rsidR="00F616BA" w:rsidRPr="00815D80">
        <w:t>d</w:t>
      </w:r>
      <w:r w:rsidRPr="00815D80">
        <w:t xml:space="preserve"> to </w:t>
      </w:r>
      <w:r w:rsidRPr="00815D80">
        <w:rPr>
          <w:b/>
        </w:rPr>
        <w:t>red</w:t>
      </w:r>
      <w:r w:rsidRPr="00815D80">
        <w:t>.</w:t>
      </w:r>
    </w:p>
    <w:p w:rsidR="005A7557" w:rsidRPr="00815D80" w:rsidRDefault="005A7557" w:rsidP="005A7557">
      <w:r w:rsidRPr="00815D80">
        <w:t xml:space="preserve">If our paragraph already has a </w:t>
      </w:r>
      <w:r w:rsidRPr="00815D80">
        <w:rPr>
          <w:b/>
        </w:rPr>
        <w:t>red color, on</w:t>
      </w:r>
      <w:r w:rsidRPr="00815D80">
        <w:t xml:space="preserve"> the </w:t>
      </w:r>
      <w:r w:rsidRPr="00815D80">
        <w:rPr>
          <w:b/>
        </w:rPr>
        <w:t xml:space="preserve">next </w:t>
      </w:r>
      <w:r w:rsidRPr="00815D80">
        <w:t xml:space="preserve">click, the color should turn to </w:t>
      </w:r>
      <w:r w:rsidRPr="00815D80">
        <w:rPr>
          <w:b/>
        </w:rPr>
        <w:t>blue</w:t>
      </w:r>
      <w:r w:rsidRPr="00815D80">
        <w:t>. Just loop throw these three colors (blue, green, red) again and again and again... while you are clicking on that button.</w:t>
      </w:r>
    </w:p>
    <w:p w:rsidR="005A7557" w:rsidRPr="00815D80" w:rsidRDefault="005A7557" w:rsidP="005A7557"/>
    <w:p w:rsidR="005A7557" w:rsidRPr="00815D80" w:rsidRDefault="005A7557" w:rsidP="0020511E">
      <w:pPr>
        <w:jc w:val="center"/>
      </w:pPr>
      <w:r w:rsidRPr="00815D80">
        <w:rPr>
          <w:noProof/>
        </w:rPr>
        <w:drawing>
          <wp:inline distT="0" distB="0" distL="0" distR="0" wp14:anchorId="7B314213" wp14:editId="2BC0BECD">
            <wp:extent cx="5808784" cy="2466540"/>
            <wp:effectExtent l="19050" t="19050" r="20955" b="10160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08690" cy="24665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7557" w:rsidRPr="00815D80" w:rsidRDefault="00DE60D7" w:rsidP="0020511E">
      <w:pPr>
        <w:jc w:val="center"/>
      </w:pPr>
      <w:r w:rsidRPr="00815D80">
        <w:rPr>
          <w:noProof/>
        </w:rPr>
        <w:lastRenderedPageBreak/>
        <w:drawing>
          <wp:inline distT="0" distB="0" distL="0" distR="0" wp14:anchorId="1C648788" wp14:editId="57B023B4">
            <wp:extent cx="5242560" cy="3070860"/>
            <wp:effectExtent l="19050" t="19050" r="15240" b="152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307086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7557" w:rsidRPr="00815D80" w:rsidRDefault="005A7557" w:rsidP="005A7557"/>
    <w:p w:rsidR="005A7557" w:rsidRPr="00815D80" w:rsidRDefault="005A7557" w:rsidP="00EA6EBE">
      <w:pPr>
        <w:jc w:val="center"/>
      </w:pPr>
      <w:r w:rsidRPr="00815D80">
        <w:rPr>
          <w:noProof/>
        </w:rPr>
        <w:drawing>
          <wp:inline distT="0" distB="0" distL="0" distR="0" wp14:anchorId="1B568C2E" wp14:editId="624C87BE">
            <wp:extent cx="5972810" cy="2550795"/>
            <wp:effectExtent l="19050" t="19050" r="27940" b="20955"/>
            <wp:docPr id="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5079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7557" w:rsidRPr="00815D80" w:rsidRDefault="0017360D" w:rsidP="00EA6EBE">
      <w:pPr>
        <w:jc w:val="center"/>
      </w:pPr>
      <w:r w:rsidRPr="00815D80">
        <w:rPr>
          <w:noProof/>
        </w:rPr>
        <w:lastRenderedPageBreak/>
        <w:drawing>
          <wp:inline distT="0" distB="0" distL="0" distR="0" wp14:anchorId="2D00655B" wp14:editId="033D2C07">
            <wp:extent cx="5143298" cy="2801392"/>
            <wp:effectExtent l="19050" t="19050" r="19685" b="1841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47489" cy="280367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7557" w:rsidRPr="00815D80" w:rsidRDefault="005A7557" w:rsidP="00361EFE">
      <w:pPr>
        <w:jc w:val="center"/>
      </w:pPr>
      <w:r w:rsidRPr="00815D80">
        <w:rPr>
          <w:noProof/>
        </w:rPr>
        <w:drawing>
          <wp:inline distT="0" distB="0" distL="0" distR="0" wp14:anchorId="5CCEC575" wp14:editId="037A0D33">
            <wp:extent cx="5972810" cy="2496185"/>
            <wp:effectExtent l="19050" t="19050" r="27940" b="18415"/>
            <wp:docPr id="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49618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7557" w:rsidRPr="00815D80" w:rsidRDefault="0017360D" w:rsidP="00361EFE">
      <w:pPr>
        <w:jc w:val="center"/>
      </w:pPr>
      <w:r w:rsidRPr="00815D80">
        <w:rPr>
          <w:noProof/>
        </w:rPr>
        <w:drawing>
          <wp:inline distT="0" distB="0" distL="0" distR="0" wp14:anchorId="7C591306" wp14:editId="003BC18C">
            <wp:extent cx="4899660" cy="2316480"/>
            <wp:effectExtent l="19050" t="19050" r="15240" b="2667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231648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7557" w:rsidRPr="00815D80" w:rsidRDefault="00E107AC" w:rsidP="005A7557">
      <w:pPr>
        <w:pStyle w:val="2"/>
      </w:pPr>
      <w:r w:rsidRPr="00815D80">
        <w:lastRenderedPageBreak/>
        <w:t>Register N</w:t>
      </w:r>
      <w:r w:rsidR="005A7557" w:rsidRPr="00815D80">
        <w:t>otification</w:t>
      </w:r>
    </w:p>
    <w:p w:rsidR="005A7557" w:rsidRPr="00815D80" w:rsidRDefault="005A7557" w:rsidP="005A7557">
      <w:pPr>
        <w:ind w:left="357" w:hanging="357"/>
        <w:rPr>
          <w:sz w:val="24"/>
          <w:szCs w:val="24"/>
        </w:rPr>
      </w:pPr>
      <w:r w:rsidRPr="00815D80">
        <w:rPr>
          <w:sz w:val="24"/>
          <w:szCs w:val="24"/>
        </w:rPr>
        <w:t xml:space="preserve">In this problem, you should </w:t>
      </w:r>
      <w:r w:rsidRPr="00815D80">
        <w:rPr>
          <w:b/>
          <w:sz w:val="24"/>
          <w:szCs w:val="24"/>
        </w:rPr>
        <w:t xml:space="preserve">create a JS </w:t>
      </w:r>
      <w:r w:rsidR="000B2513" w:rsidRPr="00815D80">
        <w:rPr>
          <w:b/>
          <w:sz w:val="24"/>
          <w:szCs w:val="24"/>
        </w:rPr>
        <w:t>functionality</w:t>
      </w:r>
      <w:r w:rsidRPr="00815D80">
        <w:rPr>
          <w:b/>
          <w:sz w:val="24"/>
          <w:szCs w:val="24"/>
        </w:rPr>
        <w:t xml:space="preserve"> that </w:t>
      </w:r>
      <w:r w:rsidRPr="00815D80">
        <w:rPr>
          <w:sz w:val="24"/>
          <w:szCs w:val="24"/>
        </w:rPr>
        <w:t>shows notification after successful</w:t>
      </w:r>
    </w:p>
    <w:p w:rsidR="005A7557" w:rsidRPr="00815D80" w:rsidRDefault="000B2513" w:rsidP="005A7557">
      <w:pPr>
        <w:ind w:left="357" w:hanging="357"/>
        <w:rPr>
          <w:sz w:val="24"/>
          <w:szCs w:val="24"/>
        </w:rPr>
      </w:pPr>
      <w:proofErr w:type="gramStart"/>
      <w:r>
        <w:rPr>
          <w:sz w:val="24"/>
          <w:szCs w:val="24"/>
        </w:rPr>
        <w:t>r</w:t>
      </w:r>
      <w:r w:rsidRPr="00815D80">
        <w:rPr>
          <w:sz w:val="24"/>
          <w:szCs w:val="24"/>
        </w:rPr>
        <w:t>egistration</w:t>
      </w:r>
      <w:proofErr w:type="gramEnd"/>
      <w:r w:rsidR="005A7557" w:rsidRPr="00815D80">
        <w:rPr>
          <w:sz w:val="24"/>
          <w:szCs w:val="24"/>
        </w:rPr>
        <w:t>.</w:t>
      </w:r>
    </w:p>
    <w:p w:rsidR="005A7557" w:rsidRPr="00815D80" w:rsidRDefault="005A7557" w:rsidP="00BA2FF8">
      <w:pPr>
        <w:ind w:left="357" w:hanging="357"/>
        <w:jc w:val="center"/>
        <w:rPr>
          <w:sz w:val="24"/>
          <w:szCs w:val="24"/>
        </w:rPr>
      </w:pPr>
      <w:r w:rsidRPr="00815D80">
        <w:rPr>
          <w:noProof/>
        </w:rPr>
        <w:drawing>
          <wp:inline distT="0" distB="0" distL="0" distR="0" wp14:anchorId="0F7CCEC9" wp14:editId="4215ADF7">
            <wp:extent cx="5972810" cy="2485390"/>
            <wp:effectExtent l="19050" t="19050" r="27940" b="10160"/>
            <wp:docPr id="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48539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A2FF8" w:rsidRPr="00815D80" w:rsidRDefault="00BA2FF8" w:rsidP="00BA2FF8">
      <w:pPr>
        <w:pStyle w:val="3"/>
      </w:pPr>
      <w:r w:rsidRPr="00815D80">
        <w:t>Constraints:</w:t>
      </w:r>
    </w:p>
    <w:p w:rsidR="005A7557" w:rsidRPr="00815D80" w:rsidRDefault="005A7557" w:rsidP="00BA2FF8">
      <w:pPr>
        <w:pStyle w:val="af"/>
        <w:numPr>
          <w:ilvl w:val="0"/>
          <w:numId w:val="23"/>
        </w:numPr>
        <w:rPr>
          <w:sz w:val="24"/>
          <w:szCs w:val="24"/>
        </w:rPr>
      </w:pPr>
      <w:r w:rsidRPr="00815D80">
        <w:rPr>
          <w:sz w:val="24"/>
          <w:szCs w:val="24"/>
        </w:rPr>
        <w:t xml:space="preserve">The username should be a </w:t>
      </w:r>
      <w:r w:rsidR="00BA2FF8" w:rsidRPr="00815D80">
        <w:rPr>
          <w:b/>
          <w:sz w:val="24"/>
          <w:szCs w:val="24"/>
        </w:rPr>
        <w:t>non-empty string</w:t>
      </w:r>
    </w:p>
    <w:p w:rsidR="005A7557" w:rsidRPr="00815D80" w:rsidRDefault="005A7557" w:rsidP="00BA2FF8">
      <w:pPr>
        <w:pStyle w:val="af"/>
        <w:numPr>
          <w:ilvl w:val="0"/>
          <w:numId w:val="23"/>
        </w:numPr>
        <w:rPr>
          <w:b/>
          <w:sz w:val="24"/>
          <w:szCs w:val="24"/>
        </w:rPr>
      </w:pPr>
      <w:r w:rsidRPr="00815D80">
        <w:rPr>
          <w:sz w:val="24"/>
          <w:szCs w:val="24"/>
        </w:rPr>
        <w:t xml:space="preserve">The email address should match the current </w:t>
      </w:r>
      <w:proofErr w:type="spellStart"/>
      <w:r w:rsidRPr="00815D80">
        <w:rPr>
          <w:sz w:val="24"/>
          <w:szCs w:val="24"/>
        </w:rPr>
        <w:t>RegEx</w:t>
      </w:r>
      <w:proofErr w:type="spellEnd"/>
      <w:r w:rsidRPr="00815D80">
        <w:rPr>
          <w:sz w:val="24"/>
          <w:szCs w:val="24"/>
        </w:rPr>
        <w:t xml:space="preserve">: </w:t>
      </w:r>
      <w:r w:rsidRPr="00815D80">
        <w:rPr>
          <w:b/>
          <w:sz w:val="24"/>
          <w:szCs w:val="24"/>
        </w:rPr>
        <w:t>/(.+)@(.+).(</w:t>
      </w:r>
      <w:proofErr w:type="spellStart"/>
      <w:r w:rsidRPr="00815D80">
        <w:rPr>
          <w:b/>
          <w:sz w:val="24"/>
          <w:szCs w:val="24"/>
        </w:rPr>
        <w:t>com|bg</w:t>
      </w:r>
      <w:proofErr w:type="spellEnd"/>
      <w:r w:rsidRPr="00815D80">
        <w:rPr>
          <w:b/>
          <w:sz w:val="24"/>
          <w:szCs w:val="24"/>
        </w:rPr>
        <w:t>)/</w:t>
      </w:r>
      <w:proofErr w:type="spellStart"/>
      <w:r w:rsidRPr="00815D80">
        <w:rPr>
          <w:b/>
          <w:sz w:val="24"/>
          <w:szCs w:val="24"/>
        </w:rPr>
        <w:t>gm</w:t>
      </w:r>
      <w:proofErr w:type="spellEnd"/>
    </w:p>
    <w:p w:rsidR="005A7557" w:rsidRPr="00815D80" w:rsidRDefault="005A7557" w:rsidP="004105A1">
      <w:pPr>
        <w:pStyle w:val="af"/>
        <w:numPr>
          <w:ilvl w:val="0"/>
          <w:numId w:val="23"/>
        </w:numPr>
        <w:rPr>
          <w:sz w:val="24"/>
          <w:szCs w:val="24"/>
        </w:rPr>
      </w:pPr>
      <w:r w:rsidRPr="00815D80">
        <w:rPr>
          <w:sz w:val="24"/>
          <w:szCs w:val="24"/>
        </w:rPr>
        <w:t xml:space="preserve">The password should be a </w:t>
      </w:r>
      <w:r w:rsidRPr="00815D80">
        <w:rPr>
          <w:b/>
          <w:sz w:val="24"/>
          <w:szCs w:val="24"/>
        </w:rPr>
        <w:t>non-empty string</w:t>
      </w:r>
    </w:p>
    <w:p w:rsidR="005A7557" w:rsidRPr="00815D80" w:rsidRDefault="005A7557" w:rsidP="005A7557">
      <w:pPr>
        <w:ind w:left="357" w:hanging="357"/>
        <w:rPr>
          <w:sz w:val="24"/>
          <w:szCs w:val="24"/>
        </w:rPr>
      </w:pPr>
      <w:r w:rsidRPr="00815D80">
        <w:rPr>
          <w:sz w:val="24"/>
          <w:szCs w:val="24"/>
        </w:rPr>
        <w:t xml:space="preserve">When these conditions </w:t>
      </w:r>
      <w:r w:rsidRPr="00815D80">
        <w:rPr>
          <w:b/>
          <w:sz w:val="24"/>
          <w:szCs w:val="24"/>
        </w:rPr>
        <w:t xml:space="preserve">are met </w:t>
      </w:r>
      <w:r w:rsidRPr="00815D80">
        <w:rPr>
          <w:sz w:val="24"/>
          <w:szCs w:val="24"/>
        </w:rPr>
        <w:t xml:space="preserve">and after a click on the </w:t>
      </w:r>
      <w:r w:rsidR="004105A1" w:rsidRPr="00815D80">
        <w:rPr>
          <w:sz w:val="24"/>
          <w:szCs w:val="24"/>
        </w:rPr>
        <w:t>[</w:t>
      </w:r>
      <w:r w:rsidRPr="00815D80">
        <w:rPr>
          <w:b/>
          <w:bCs/>
          <w:sz w:val="24"/>
          <w:szCs w:val="24"/>
        </w:rPr>
        <w:t>Register</w:t>
      </w:r>
      <w:r w:rsidR="004105A1" w:rsidRPr="00815D80">
        <w:rPr>
          <w:sz w:val="24"/>
          <w:szCs w:val="24"/>
        </w:rPr>
        <w:t>]</w:t>
      </w:r>
      <w:r w:rsidRPr="00815D80">
        <w:rPr>
          <w:sz w:val="24"/>
          <w:szCs w:val="24"/>
        </w:rPr>
        <w:t xml:space="preserve"> button, the following</w:t>
      </w:r>
    </w:p>
    <w:p w:rsidR="005A7557" w:rsidRPr="00815D80" w:rsidRDefault="005A7557" w:rsidP="005A7557">
      <w:pPr>
        <w:ind w:left="357" w:hanging="357"/>
        <w:rPr>
          <w:sz w:val="24"/>
          <w:szCs w:val="24"/>
        </w:rPr>
      </w:pPr>
      <w:proofErr w:type="gramStart"/>
      <w:r w:rsidRPr="00815D80">
        <w:rPr>
          <w:sz w:val="24"/>
          <w:szCs w:val="24"/>
        </w:rPr>
        <w:t>notification</w:t>
      </w:r>
      <w:proofErr w:type="gramEnd"/>
      <w:r w:rsidRPr="00815D80">
        <w:rPr>
          <w:sz w:val="24"/>
          <w:szCs w:val="24"/>
        </w:rPr>
        <w:t xml:space="preserve"> should appear for </w:t>
      </w:r>
      <w:r w:rsidRPr="00815D80">
        <w:rPr>
          <w:b/>
          <w:sz w:val="24"/>
          <w:szCs w:val="24"/>
        </w:rPr>
        <w:t xml:space="preserve">5000 </w:t>
      </w:r>
      <w:proofErr w:type="spellStart"/>
      <w:r w:rsidRPr="00815D80">
        <w:rPr>
          <w:b/>
          <w:sz w:val="24"/>
          <w:szCs w:val="24"/>
        </w:rPr>
        <w:t>ms</w:t>
      </w:r>
      <w:r w:rsidRPr="00815D80">
        <w:rPr>
          <w:sz w:val="24"/>
          <w:szCs w:val="24"/>
        </w:rPr>
        <w:t>.</w:t>
      </w:r>
      <w:proofErr w:type="spellEnd"/>
      <w:r w:rsidRPr="00815D80">
        <w:rPr>
          <w:sz w:val="24"/>
          <w:szCs w:val="24"/>
        </w:rPr>
        <w:t xml:space="preserve"> </w:t>
      </w:r>
      <w:r w:rsidRPr="00815D80">
        <w:rPr>
          <w:i/>
          <w:iCs/>
          <w:sz w:val="24"/>
          <w:szCs w:val="24"/>
        </w:rPr>
        <w:t xml:space="preserve">(use the </w:t>
      </w:r>
      <w:proofErr w:type="spellStart"/>
      <w:r w:rsidRPr="00815D80">
        <w:rPr>
          <w:b/>
          <w:bCs/>
          <w:i/>
          <w:iCs/>
          <w:sz w:val="24"/>
          <w:szCs w:val="24"/>
        </w:rPr>
        <w:t>setTimeOut</w:t>
      </w:r>
      <w:proofErr w:type="spellEnd"/>
      <w:r w:rsidRPr="00815D80">
        <w:rPr>
          <w:i/>
          <w:iCs/>
          <w:sz w:val="24"/>
          <w:szCs w:val="24"/>
        </w:rPr>
        <w:t xml:space="preserve"> function to do this)</w:t>
      </w:r>
    </w:p>
    <w:p w:rsidR="005A7557" w:rsidRPr="00815D80" w:rsidRDefault="005A7557" w:rsidP="00711112">
      <w:pPr>
        <w:ind w:left="357" w:hanging="357"/>
        <w:jc w:val="center"/>
        <w:rPr>
          <w:sz w:val="24"/>
          <w:szCs w:val="24"/>
        </w:rPr>
      </w:pPr>
      <w:r w:rsidRPr="00815D80">
        <w:rPr>
          <w:noProof/>
        </w:rPr>
        <w:drawing>
          <wp:inline distT="0" distB="0" distL="0" distR="0" wp14:anchorId="54BFC6BC" wp14:editId="5C37FCD4">
            <wp:extent cx="5972810" cy="2477135"/>
            <wp:effectExtent l="19050" t="19050" r="27940" b="18415"/>
            <wp:docPr id="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47713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7557" w:rsidRPr="00815D80" w:rsidRDefault="005A7557" w:rsidP="003C38D7">
      <w:pPr>
        <w:ind w:left="357" w:hanging="357"/>
        <w:jc w:val="center"/>
        <w:rPr>
          <w:sz w:val="24"/>
          <w:szCs w:val="24"/>
        </w:rPr>
      </w:pPr>
      <w:r w:rsidRPr="00815D80">
        <w:rPr>
          <w:noProof/>
        </w:rPr>
        <w:lastRenderedPageBreak/>
        <w:drawing>
          <wp:inline distT="0" distB="0" distL="0" distR="0" wp14:anchorId="6AEB2562" wp14:editId="5A060EAC">
            <wp:extent cx="5972810" cy="2493645"/>
            <wp:effectExtent l="19050" t="19050" r="27940" b="20955"/>
            <wp:docPr id="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49364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7557" w:rsidRPr="00815D80" w:rsidRDefault="005A7557" w:rsidP="005A7557">
      <w:pPr>
        <w:ind w:left="357" w:hanging="357"/>
        <w:rPr>
          <w:b/>
          <w:sz w:val="24"/>
          <w:szCs w:val="24"/>
        </w:rPr>
      </w:pPr>
      <w:r w:rsidRPr="00815D80">
        <w:rPr>
          <w:sz w:val="24"/>
          <w:szCs w:val="24"/>
        </w:rPr>
        <w:t xml:space="preserve">The current information must be added to the section with an </w:t>
      </w:r>
      <w:r w:rsidRPr="00815D80">
        <w:rPr>
          <w:b/>
          <w:sz w:val="24"/>
          <w:szCs w:val="24"/>
        </w:rPr>
        <w:t xml:space="preserve">id </w:t>
      </w:r>
      <w:r w:rsidR="003C38D7" w:rsidRPr="00815D80">
        <w:rPr>
          <w:b/>
          <w:sz w:val="24"/>
          <w:szCs w:val="24"/>
        </w:rPr>
        <w:t xml:space="preserve">- </w:t>
      </w:r>
      <w:r w:rsidRPr="00815D80">
        <w:rPr>
          <w:b/>
          <w:sz w:val="24"/>
          <w:szCs w:val="24"/>
        </w:rPr>
        <w:t>result.</w:t>
      </w:r>
    </w:p>
    <w:p w:rsidR="003573F4" w:rsidRPr="00815D80" w:rsidRDefault="003573F4" w:rsidP="005A7557">
      <w:pPr>
        <w:ind w:left="357" w:hanging="357"/>
        <w:rPr>
          <w:bCs/>
          <w:sz w:val="24"/>
          <w:szCs w:val="24"/>
        </w:rPr>
      </w:pPr>
      <w:r w:rsidRPr="00815D80">
        <w:rPr>
          <w:bCs/>
          <w:sz w:val="24"/>
          <w:szCs w:val="24"/>
        </w:rPr>
        <w:t>The message should be in the following format:</w:t>
      </w:r>
    </w:p>
    <w:p w:rsidR="005A7557" w:rsidRPr="00815D80" w:rsidRDefault="007A64D4" w:rsidP="003C38D7">
      <w:pPr>
        <w:ind w:left="357"/>
        <w:rPr>
          <w:sz w:val="24"/>
          <w:szCs w:val="24"/>
        </w:rPr>
      </w:pPr>
      <w:proofErr w:type="gramStart"/>
      <w:r w:rsidRPr="00815D80">
        <w:rPr>
          <w:b/>
          <w:sz w:val="24"/>
          <w:szCs w:val="24"/>
        </w:rPr>
        <w:t>'</w:t>
      </w:r>
      <w:r w:rsidR="005A7557" w:rsidRPr="00815D80">
        <w:rPr>
          <w:rFonts w:ascii="Consolas" w:hAnsi="Consolas"/>
          <w:b/>
          <w:sz w:val="24"/>
          <w:szCs w:val="24"/>
        </w:rPr>
        <w:t>Successful Registration!</w:t>
      </w:r>
      <w:r w:rsidRPr="00815D80">
        <w:rPr>
          <w:b/>
          <w:sz w:val="24"/>
          <w:szCs w:val="24"/>
        </w:rPr>
        <w:t>'</w:t>
      </w:r>
      <w:proofErr w:type="gramEnd"/>
      <w:r w:rsidR="005A7557" w:rsidRPr="00815D80">
        <w:rPr>
          <w:b/>
          <w:sz w:val="24"/>
          <w:szCs w:val="24"/>
        </w:rPr>
        <w:t xml:space="preserve"> </w:t>
      </w:r>
      <w:r w:rsidR="00205556" w:rsidRPr="00815D80">
        <w:rPr>
          <w:bCs/>
          <w:i/>
          <w:iCs/>
          <w:sz w:val="24"/>
          <w:szCs w:val="24"/>
        </w:rPr>
        <w:t>(</w:t>
      </w:r>
      <w:proofErr w:type="gramStart"/>
      <w:r w:rsidR="00205556" w:rsidRPr="00815D80">
        <w:rPr>
          <w:bCs/>
          <w:i/>
          <w:iCs/>
          <w:sz w:val="24"/>
          <w:szCs w:val="24"/>
        </w:rPr>
        <w:t>must</w:t>
      </w:r>
      <w:proofErr w:type="gramEnd"/>
      <w:r w:rsidR="00205556" w:rsidRPr="00815D80">
        <w:rPr>
          <w:bCs/>
          <w:i/>
          <w:iCs/>
          <w:sz w:val="24"/>
          <w:szCs w:val="24"/>
        </w:rPr>
        <w:t xml:space="preserve"> be in h1 tag)</w:t>
      </w:r>
      <w:r w:rsidR="005A7557" w:rsidRPr="00815D80">
        <w:rPr>
          <w:bCs/>
          <w:i/>
          <w:iCs/>
          <w:sz w:val="24"/>
          <w:szCs w:val="24"/>
        </w:rPr>
        <w:br/>
      </w:r>
      <w:r w:rsidRPr="00815D80">
        <w:rPr>
          <w:sz w:val="24"/>
          <w:szCs w:val="24"/>
        </w:rPr>
        <w:t>'</w:t>
      </w:r>
      <w:r w:rsidR="005A7557" w:rsidRPr="00815D80">
        <w:rPr>
          <w:rFonts w:ascii="Consolas" w:hAnsi="Consolas"/>
          <w:b/>
          <w:sz w:val="24"/>
          <w:szCs w:val="24"/>
        </w:rPr>
        <w:t>Username: ${</w:t>
      </w:r>
      <w:proofErr w:type="spellStart"/>
      <w:r w:rsidR="005A7557" w:rsidRPr="00815D80">
        <w:rPr>
          <w:rFonts w:ascii="Consolas" w:hAnsi="Consolas"/>
          <w:b/>
          <w:sz w:val="24"/>
          <w:szCs w:val="24"/>
        </w:rPr>
        <w:t>currentUsername</w:t>
      </w:r>
      <w:proofErr w:type="spellEnd"/>
      <w:r w:rsidR="005A7557" w:rsidRPr="00815D80">
        <w:rPr>
          <w:rFonts w:ascii="Consolas" w:hAnsi="Consolas"/>
          <w:b/>
          <w:sz w:val="24"/>
          <w:szCs w:val="24"/>
        </w:rPr>
        <w:t>}</w:t>
      </w:r>
      <w:r w:rsidRPr="00815D80">
        <w:rPr>
          <w:sz w:val="24"/>
          <w:szCs w:val="24"/>
        </w:rPr>
        <w:t>'</w:t>
      </w:r>
    </w:p>
    <w:p w:rsidR="005A7557" w:rsidRPr="00815D80" w:rsidRDefault="007A64D4" w:rsidP="005A7557">
      <w:pPr>
        <w:ind w:left="357" w:hanging="357"/>
        <w:rPr>
          <w:b/>
          <w:sz w:val="24"/>
          <w:szCs w:val="24"/>
        </w:rPr>
      </w:pPr>
      <w:r w:rsidRPr="00815D80">
        <w:rPr>
          <w:b/>
          <w:sz w:val="24"/>
          <w:szCs w:val="24"/>
        </w:rPr>
        <w:tab/>
        <w:t>'</w:t>
      </w:r>
      <w:r w:rsidR="005A7557" w:rsidRPr="00815D80">
        <w:rPr>
          <w:rFonts w:ascii="Consolas" w:hAnsi="Consolas"/>
          <w:b/>
          <w:sz w:val="24"/>
          <w:szCs w:val="24"/>
        </w:rPr>
        <w:t>Email: ${</w:t>
      </w:r>
      <w:proofErr w:type="spellStart"/>
      <w:r w:rsidR="005A7557" w:rsidRPr="00815D80">
        <w:rPr>
          <w:rFonts w:ascii="Consolas" w:hAnsi="Consolas"/>
          <w:b/>
          <w:sz w:val="24"/>
          <w:szCs w:val="24"/>
        </w:rPr>
        <w:t>currentEmail</w:t>
      </w:r>
      <w:proofErr w:type="spellEnd"/>
      <w:r w:rsidR="005A7557" w:rsidRPr="00815D80">
        <w:rPr>
          <w:rFonts w:ascii="Consolas" w:hAnsi="Consolas"/>
          <w:b/>
          <w:sz w:val="24"/>
          <w:szCs w:val="24"/>
        </w:rPr>
        <w:t>}</w:t>
      </w:r>
      <w:r w:rsidRPr="00815D80">
        <w:rPr>
          <w:b/>
          <w:sz w:val="24"/>
          <w:szCs w:val="24"/>
        </w:rPr>
        <w:t>'</w:t>
      </w:r>
    </w:p>
    <w:p w:rsidR="005A7557" w:rsidRPr="00815D80" w:rsidRDefault="007A64D4" w:rsidP="005A7557">
      <w:pPr>
        <w:ind w:left="357" w:hanging="357"/>
        <w:rPr>
          <w:sz w:val="24"/>
          <w:szCs w:val="24"/>
        </w:rPr>
      </w:pPr>
      <w:r w:rsidRPr="00815D80">
        <w:rPr>
          <w:b/>
          <w:sz w:val="24"/>
          <w:szCs w:val="24"/>
        </w:rPr>
        <w:tab/>
        <w:t>'</w:t>
      </w:r>
      <w:r w:rsidR="005A7557" w:rsidRPr="00815D80">
        <w:rPr>
          <w:rFonts w:ascii="Consolas" w:hAnsi="Consolas"/>
          <w:b/>
          <w:sz w:val="24"/>
          <w:szCs w:val="24"/>
        </w:rPr>
        <w:t>Password: ${</w:t>
      </w:r>
      <w:proofErr w:type="spellStart"/>
      <w:r w:rsidR="005A7557" w:rsidRPr="00815D80">
        <w:rPr>
          <w:rFonts w:ascii="Consolas" w:hAnsi="Consolas"/>
          <w:b/>
          <w:sz w:val="24"/>
          <w:szCs w:val="24"/>
        </w:rPr>
        <w:t>currentPasswordLength</w:t>
      </w:r>
      <w:proofErr w:type="spellEnd"/>
      <w:r w:rsidR="005A7557" w:rsidRPr="00815D80">
        <w:rPr>
          <w:rFonts w:ascii="Consolas" w:hAnsi="Consolas"/>
          <w:b/>
          <w:sz w:val="24"/>
          <w:szCs w:val="24"/>
        </w:rPr>
        <w:t xml:space="preserve"> in </w:t>
      </w:r>
      <w:proofErr w:type="spellStart"/>
      <w:r w:rsidR="005A7557" w:rsidRPr="00815D80">
        <w:rPr>
          <w:rFonts w:ascii="Consolas" w:hAnsi="Consolas"/>
          <w:b/>
          <w:sz w:val="24"/>
          <w:szCs w:val="24"/>
        </w:rPr>
        <w:t>asterixes</w:t>
      </w:r>
      <w:proofErr w:type="spellEnd"/>
      <w:r w:rsidR="005A7557" w:rsidRPr="00815D80">
        <w:rPr>
          <w:rFonts w:ascii="Consolas" w:hAnsi="Consolas"/>
          <w:b/>
          <w:sz w:val="24"/>
          <w:szCs w:val="24"/>
        </w:rPr>
        <w:t xml:space="preserve"> (*)}</w:t>
      </w:r>
      <w:r w:rsidRPr="00815D80">
        <w:rPr>
          <w:b/>
          <w:sz w:val="24"/>
          <w:szCs w:val="24"/>
        </w:rPr>
        <w:t>'</w:t>
      </w:r>
    </w:p>
    <w:p w:rsidR="005A7557" w:rsidRPr="00815D80" w:rsidRDefault="005A7557" w:rsidP="007E30FA">
      <w:pPr>
        <w:ind w:left="357" w:hanging="357"/>
        <w:jc w:val="center"/>
        <w:rPr>
          <w:sz w:val="24"/>
          <w:szCs w:val="24"/>
        </w:rPr>
      </w:pPr>
      <w:r w:rsidRPr="00815D80">
        <w:rPr>
          <w:noProof/>
        </w:rPr>
        <w:drawing>
          <wp:inline distT="0" distB="0" distL="0" distR="0" wp14:anchorId="356DAFE1" wp14:editId="4C012AF2">
            <wp:extent cx="5576887" cy="3705671"/>
            <wp:effectExtent l="19050" t="19050" r="24130" b="28575"/>
            <wp:docPr id="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80713" cy="3708213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7557" w:rsidRPr="00815D80" w:rsidRDefault="00F02869" w:rsidP="005A7557">
      <w:pPr>
        <w:pStyle w:val="2"/>
      </w:pPr>
      <w:r w:rsidRPr="00815D80">
        <w:lastRenderedPageBreak/>
        <w:t>Visited S</w:t>
      </w:r>
      <w:r w:rsidR="005A7557" w:rsidRPr="00815D80">
        <w:t>ites</w:t>
      </w:r>
    </w:p>
    <w:p w:rsidR="005A7557" w:rsidRPr="00815D80" w:rsidRDefault="005A7557" w:rsidP="005A7557">
      <w:pPr>
        <w:ind w:left="357" w:hanging="357"/>
        <w:rPr>
          <w:sz w:val="24"/>
          <w:szCs w:val="24"/>
        </w:rPr>
      </w:pPr>
      <w:r w:rsidRPr="00815D80">
        <w:rPr>
          <w:sz w:val="24"/>
          <w:szCs w:val="24"/>
        </w:rPr>
        <w:t xml:space="preserve">In this problem, you should </w:t>
      </w:r>
      <w:r w:rsidRPr="00815D80">
        <w:rPr>
          <w:b/>
          <w:sz w:val="24"/>
          <w:szCs w:val="24"/>
        </w:rPr>
        <w:t xml:space="preserve">create a JS </w:t>
      </w:r>
      <w:proofErr w:type="spellStart"/>
      <w:r w:rsidRPr="00815D80">
        <w:rPr>
          <w:b/>
          <w:sz w:val="24"/>
          <w:szCs w:val="24"/>
        </w:rPr>
        <w:t>functonality</w:t>
      </w:r>
      <w:proofErr w:type="spellEnd"/>
      <w:r w:rsidRPr="00815D80">
        <w:rPr>
          <w:sz w:val="24"/>
          <w:szCs w:val="24"/>
        </w:rPr>
        <w:t xml:space="preserve"> that keeps track of how many times a</w:t>
      </w:r>
    </w:p>
    <w:p w:rsidR="005A7557" w:rsidRPr="00815D80" w:rsidRDefault="005A7557" w:rsidP="005A7557">
      <w:pPr>
        <w:ind w:left="357" w:hanging="357"/>
        <w:rPr>
          <w:sz w:val="24"/>
          <w:szCs w:val="24"/>
        </w:rPr>
      </w:pPr>
      <w:proofErr w:type="gramStart"/>
      <w:r w:rsidRPr="00815D80">
        <w:rPr>
          <w:sz w:val="24"/>
          <w:szCs w:val="24"/>
        </w:rPr>
        <w:t>specific</w:t>
      </w:r>
      <w:proofErr w:type="gramEnd"/>
      <w:r w:rsidRPr="00815D80">
        <w:rPr>
          <w:sz w:val="24"/>
          <w:szCs w:val="24"/>
        </w:rPr>
        <w:t xml:space="preserve"> site has been </w:t>
      </w:r>
      <w:r w:rsidRPr="00815D80">
        <w:rPr>
          <w:b/>
          <w:sz w:val="24"/>
          <w:szCs w:val="24"/>
        </w:rPr>
        <w:t>visited</w:t>
      </w:r>
      <w:r w:rsidRPr="00815D80">
        <w:rPr>
          <w:sz w:val="24"/>
          <w:szCs w:val="24"/>
        </w:rPr>
        <w:t>.</w:t>
      </w:r>
    </w:p>
    <w:p w:rsidR="005A7557" w:rsidRPr="00815D80" w:rsidRDefault="005A7557" w:rsidP="005A7557">
      <w:pPr>
        <w:ind w:left="357" w:hanging="357"/>
        <w:rPr>
          <w:sz w:val="24"/>
          <w:szCs w:val="24"/>
        </w:rPr>
      </w:pPr>
      <w:r w:rsidRPr="00815D80">
        <w:rPr>
          <w:noProof/>
        </w:rPr>
        <w:drawing>
          <wp:inline distT="0" distB="0" distL="0" distR="0" wp14:anchorId="63D96871" wp14:editId="2688B1C9">
            <wp:extent cx="5972810" cy="2458085"/>
            <wp:effectExtent l="19050" t="19050" r="27940" b="18415"/>
            <wp:docPr id="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45808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7557" w:rsidRPr="00815D80" w:rsidRDefault="005A7557" w:rsidP="005A7557">
      <w:pPr>
        <w:ind w:left="357" w:hanging="357"/>
        <w:rPr>
          <w:sz w:val="24"/>
          <w:szCs w:val="24"/>
        </w:rPr>
      </w:pPr>
      <w:r w:rsidRPr="00815D80">
        <w:rPr>
          <w:sz w:val="24"/>
          <w:szCs w:val="24"/>
        </w:rPr>
        <w:t xml:space="preserve">For instance, if we click </w:t>
      </w:r>
      <w:r w:rsidRPr="00815D80">
        <w:rPr>
          <w:b/>
          <w:sz w:val="24"/>
          <w:szCs w:val="24"/>
          <w:u w:val="single"/>
        </w:rPr>
        <w:t>twice</w:t>
      </w:r>
      <w:r w:rsidRPr="00815D80">
        <w:rPr>
          <w:b/>
          <w:sz w:val="24"/>
          <w:szCs w:val="24"/>
        </w:rPr>
        <w:t xml:space="preserve"> on the Gmail link and </w:t>
      </w:r>
      <w:r w:rsidRPr="00815D80">
        <w:rPr>
          <w:b/>
          <w:sz w:val="24"/>
          <w:szCs w:val="24"/>
          <w:u w:val="single"/>
        </w:rPr>
        <w:t>once</w:t>
      </w:r>
      <w:r w:rsidRPr="00815D80">
        <w:rPr>
          <w:b/>
          <w:sz w:val="24"/>
          <w:szCs w:val="24"/>
        </w:rPr>
        <w:t xml:space="preserve"> on the </w:t>
      </w:r>
      <w:proofErr w:type="spellStart"/>
      <w:r w:rsidRPr="00815D80">
        <w:rPr>
          <w:b/>
          <w:sz w:val="24"/>
          <w:szCs w:val="24"/>
        </w:rPr>
        <w:t>Youtube</w:t>
      </w:r>
      <w:proofErr w:type="spellEnd"/>
      <w:r w:rsidRPr="00815D80">
        <w:rPr>
          <w:b/>
          <w:sz w:val="24"/>
          <w:szCs w:val="24"/>
        </w:rPr>
        <w:t xml:space="preserve"> link</w:t>
      </w:r>
      <w:r w:rsidRPr="00815D80">
        <w:rPr>
          <w:sz w:val="24"/>
          <w:szCs w:val="24"/>
        </w:rPr>
        <w:t>, the expected</w:t>
      </w:r>
    </w:p>
    <w:p w:rsidR="005A7557" w:rsidRPr="00815D80" w:rsidRDefault="005A7557" w:rsidP="005A7557">
      <w:pPr>
        <w:ind w:left="357" w:hanging="357"/>
        <w:rPr>
          <w:sz w:val="24"/>
          <w:szCs w:val="24"/>
        </w:rPr>
      </w:pPr>
      <w:proofErr w:type="gramStart"/>
      <w:r w:rsidRPr="00815D80">
        <w:rPr>
          <w:sz w:val="24"/>
          <w:szCs w:val="24"/>
        </w:rPr>
        <w:t>result</w:t>
      </w:r>
      <w:proofErr w:type="gramEnd"/>
      <w:r w:rsidRPr="00815D80">
        <w:rPr>
          <w:sz w:val="24"/>
          <w:szCs w:val="24"/>
        </w:rPr>
        <w:t xml:space="preserve"> must be:</w:t>
      </w:r>
    </w:p>
    <w:p w:rsidR="005A7557" w:rsidRPr="00815D80" w:rsidRDefault="005A7557" w:rsidP="005A7557">
      <w:pPr>
        <w:ind w:left="357" w:hanging="357"/>
        <w:rPr>
          <w:sz w:val="24"/>
          <w:szCs w:val="24"/>
        </w:rPr>
      </w:pPr>
      <w:r w:rsidRPr="00815D80">
        <w:rPr>
          <w:noProof/>
        </w:rPr>
        <w:drawing>
          <wp:inline distT="0" distB="0" distL="0" distR="0" wp14:anchorId="651933B9" wp14:editId="12E239E5">
            <wp:extent cx="5972810" cy="2440305"/>
            <wp:effectExtent l="19050" t="19050" r="27940" b="17145"/>
            <wp:docPr id="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44030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7557" w:rsidRPr="00815D80" w:rsidRDefault="005A7557" w:rsidP="00916DB8">
      <w:pPr>
        <w:ind w:left="357" w:hanging="357"/>
        <w:jc w:val="center"/>
        <w:rPr>
          <w:sz w:val="24"/>
          <w:szCs w:val="24"/>
        </w:rPr>
      </w:pPr>
      <w:r w:rsidRPr="00815D80">
        <w:rPr>
          <w:noProof/>
        </w:rPr>
        <w:lastRenderedPageBreak/>
        <w:drawing>
          <wp:inline distT="0" distB="0" distL="0" distR="0" wp14:anchorId="0BD3B912" wp14:editId="546FA7D4">
            <wp:extent cx="4874488" cy="5075044"/>
            <wp:effectExtent l="19050" t="19050" r="21590" b="11430"/>
            <wp:docPr id="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82576" cy="508346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5A7557" w:rsidRPr="00815D80">
      <w:footerReference w:type="default" r:id="rId34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E3F6D" w:rsidRDefault="00EE3F6D" w:rsidP="005A7557">
      <w:pPr>
        <w:spacing w:before="0" w:after="0" w:line="240" w:lineRule="auto"/>
      </w:pPr>
      <w:r>
        <w:separator/>
      </w:r>
    </w:p>
  </w:endnote>
  <w:endnote w:type="continuationSeparator" w:id="0">
    <w:p w:rsidR="00EE3F6D" w:rsidRDefault="00EE3F6D" w:rsidP="005A755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Vrinda">
    <w:altName w:val="Courier New"/>
    <w:panose1 w:val="00000400000000000000"/>
    <w:charset w:val="01"/>
    <w:family w:val="roman"/>
    <w:notTrueType/>
    <w:pitch w:val="variable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A7557" w:rsidRPr="00AC77AD" w:rsidRDefault="005A7557" w:rsidP="007C2AE6">
    <w:pPr>
      <w:pStyle w:val="ab"/>
    </w:pPr>
    <w:r>
      <w:rPr>
        <w:noProof/>
      </w:rPr>
      <w:drawing>
        <wp:anchor distT="0" distB="0" distL="114300" distR="114300" simplePos="0" relativeHeight="251659264" behindDoc="0" locked="0" layoutInCell="1" allowOverlap="1" wp14:anchorId="311B1B72" wp14:editId="77F8A047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</w:rPr>
      <w:drawing>
        <wp:inline distT="0" distB="0" distL="0" distR="0" wp14:anchorId="1829C905" wp14:editId="161176CC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37072981" wp14:editId="28D018F3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<w:pict>
            <v:line w14:anchorId="45B86EFA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259E902" wp14:editId="5E4CDD8C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5A7557" w:rsidRPr="008C2B83" w:rsidRDefault="005A7557" w:rsidP="007C2AE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7661B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7661B">
                            <w:rPr>
                              <w:noProof/>
                              <w:sz w:val="18"/>
                              <w:szCs w:val="18"/>
                            </w:rPr>
                            <w:t>13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" filled="f" stroked="f" strokeweight=".5pt">
              <v:path arrowok="t"/>
              <v:textbox inset="0,0,0,0">
                <w:txbxContent>
                  <w:p w:rsidR="005A7557" w:rsidRPr="008C2B83" w:rsidRDefault="005A7557" w:rsidP="007C2AE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87661B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87661B">
                      <w:rPr>
                        <w:noProof/>
                        <w:sz w:val="18"/>
                        <w:szCs w:val="18"/>
                      </w:rPr>
                      <w:t>13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5DC2C4F" wp14:editId="2A9CB47B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5A7557" w:rsidRDefault="005A7557" w:rsidP="007C2AE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" filled="f" stroked="f" strokeweight=".5pt">
              <v:path arrowok="t"/>
              <v:textbox inset=".5mm,0,0,0">
                <w:txbxContent>
                  <w:p w:rsidR="005A7557" w:rsidRDefault="005A7557" w:rsidP="007C2AE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8C4AE18" wp14:editId="0C57BFA4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5A7557" w:rsidRDefault="005A7557" w:rsidP="007C2AE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a4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a4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5A7557" w:rsidRDefault="005A7557" w:rsidP="007C2AE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02BD201" wp14:editId="2C2415C1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F635917" wp14:editId="215DB6A0">
                                <wp:extent cx="171450" cy="205105"/>
                                <wp:effectExtent l="0" t="0" r="0" b="4445"/>
                                <wp:docPr id="14" name="Picture 1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333E7ED" wp14:editId="195533BC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4AE7575" wp14:editId="63DCF240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467F0E" wp14:editId="618514F3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9819873" wp14:editId="0BC25C61">
                                <wp:extent cx="190500" cy="190500"/>
                                <wp:effectExtent l="0" t="0" r="0" b="0"/>
                                <wp:docPr id="13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A5EBE98" wp14:editId="5FC2A063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88FE7A2" wp14:editId="53B5FA62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75354DA" wp14:editId="22EADB1B">
                                <wp:extent cx="215153" cy="209247"/>
                                <wp:effectExtent l="0" t="0" r="0" b="635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6E45F38" wp14:editId="2225BAF7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5A7557" w:rsidRDefault="005A7557" w:rsidP="007C2AE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a4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a4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5A7557" w:rsidRDefault="005A7557" w:rsidP="007C2AE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02BD201" wp14:editId="2C2415C1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F635917" wp14:editId="215DB6A0">
                          <wp:extent cx="171450" cy="205105"/>
                          <wp:effectExtent l="0" t="0" r="0" b="4445"/>
                          <wp:docPr id="14" name="Picture 1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333E7ED" wp14:editId="195533BC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4AE7575" wp14:editId="63DCF240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467F0E" wp14:editId="618514F3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9819873" wp14:editId="0BC25C61">
                          <wp:extent cx="190500" cy="190500"/>
                          <wp:effectExtent l="0" t="0" r="0" b="0"/>
                          <wp:docPr id="13" name="Picture 13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A5EBE98" wp14:editId="5FC2A063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88FE7A2" wp14:editId="53B5FA62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75354DA" wp14:editId="22EADB1B">
                          <wp:extent cx="215153" cy="209247"/>
                          <wp:effectExtent l="0" t="0" r="0" b="635"/>
                          <wp:docPr id="11" name="Picture 11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6E45F38" wp14:editId="2225BAF7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:rsidR="005A7557" w:rsidRDefault="005A7557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E3F6D" w:rsidRDefault="00EE3F6D" w:rsidP="005A7557">
      <w:pPr>
        <w:spacing w:before="0" w:after="0" w:line="240" w:lineRule="auto"/>
      </w:pPr>
      <w:r>
        <w:separator/>
      </w:r>
    </w:p>
  </w:footnote>
  <w:footnote w:type="continuationSeparator" w:id="0">
    <w:p w:rsidR="00EE3F6D" w:rsidRDefault="00EE3F6D" w:rsidP="005A7557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>
    <w:nsid w:val="146C2B68"/>
    <w:multiLevelType w:val="hybridMultilevel"/>
    <w:tmpl w:val="BEA668CA"/>
    <w:lvl w:ilvl="0" w:tplc="97A62DE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86C15E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0F478D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84A250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610634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60E272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3305FC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54A89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B74745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7F513C8"/>
    <w:multiLevelType w:val="hybridMultilevel"/>
    <w:tmpl w:val="4EFC7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10E01D6"/>
    <w:multiLevelType w:val="hybridMultilevel"/>
    <w:tmpl w:val="40849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9F15A4A"/>
    <w:multiLevelType w:val="hybridMultilevel"/>
    <w:tmpl w:val="0A829F42"/>
    <w:lvl w:ilvl="0" w:tplc="16E6D124">
      <w:start w:val="1"/>
      <w:numFmt w:val="decimal"/>
      <w:pStyle w:val="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566F15D6"/>
    <w:multiLevelType w:val="hybridMultilevel"/>
    <w:tmpl w:val="27DC9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4">
    <w:nsid w:val="5BED4CF6"/>
    <w:multiLevelType w:val="hybridMultilevel"/>
    <w:tmpl w:val="AFE6A1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1BA6E6B"/>
    <w:multiLevelType w:val="hybridMultilevel"/>
    <w:tmpl w:val="002AA1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18"/>
  </w:num>
  <w:num w:numId="4">
    <w:abstractNumId w:val="3"/>
  </w:num>
  <w:num w:numId="5">
    <w:abstractNumId w:val="17"/>
  </w:num>
  <w:num w:numId="6">
    <w:abstractNumId w:val="12"/>
  </w:num>
  <w:num w:numId="7">
    <w:abstractNumId w:val="2"/>
  </w:num>
  <w:num w:numId="8">
    <w:abstractNumId w:val="11"/>
  </w:num>
  <w:num w:numId="9">
    <w:abstractNumId w:val="0"/>
  </w:num>
  <w:num w:numId="10">
    <w:abstractNumId w:val="6"/>
  </w:num>
  <w:num w:numId="11">
    <w:abstractNumId w:val="20"/>
  </w:num>
  <w:num w:numId="12">
    <w:abstractNumId w:val="21"/>
  </w:num>
  <w:num w:numId="13">
    <w:abstractNumId w:val="13"/>
  </w:num>
  <w:num w:numId="14">
    <w:abstractNumId w:val="9"/>
  </w:num>
  <w:num w:numId="15">
    <w:abstractNumId w:val="15"/>
  </w:num>
  <w:num w:numId="16">
    <w:abstractNumId w:val="22"/>
  </w:num>
  <w:num w:numId="17">
    <w:abstractNumId w:val="19"/>
  </w:num>
  <w:num w:numId="18">
    <w:abstractNumId w:val="4"/>
  </w:num>
  <w:num w:numId="19">
    <w:abstractNumId w:val="14"/>
  </w:num>
  <w:num w:numId="20">
    <w:abstractNumId w:val="16"/>
  </w:num>
  <w:num w:numId="21">
    <w:abstractNumId w:val="7"/>
  </w:num>
  <w:num w:numId="22">
    <w:abstractNumId w:val="5"/>
  </w:num>
  <w:num w:numId="2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attachedTemplate r:id="rId1"/>
  <w:linkStyl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3EA0"/>
    <w:rsid w:val="0002636D"/>
    <w:rsid w:val="00065521"/>
    <w:rsid w:val="000B2513"/>
    <w:rsid w:val="000E69CA"/>
    <w:rsid w:val="000F57EE"/>
    <w:rsid w:val="001251F2"/>
    <w:rsid w:val="00170164"/>
    <w:rsid w:val="0017360D"/>
    <w:rsid w:val="00174917"/>
    <w:rsid w:val="001A172C"/>
    <w:rsid w:val="001B1F70"/>
    <w:rsid w:val="001B6FB0"/>
    <w:rsid w:val="001C64A5"/>
    <w:rsid w:val="0020511E"/>
    <w:rsid w:val="00205556"/>
    <w:rsid w:val="002132F9"/>
    <w:rsid w:val="00266BC5"/>
    <w:rsid w:val="002C4C83"/>
    <w:rsid w:val="002D12E0"/>
    <w:rsid w:val="00326C52"/>
    <w:rsid w:val="00331449"/>
    <w:rsid w:val="003573F4"/>
    <w:rsid w:val="00361EFE"/>
    <w:rsid w:val="00377B47"/>
    <w:rsid w:val="003855C1"/>
    <w:rsid w:val="00393EA0"/>
    <w:rsid w:val="003B3AA8"/>
    <w:rsid w:val="003B43BF"/>
    <w:rsid w:val="003C38D7"/>
    <w:rsid w:val="003F6A06"/>
    <w:rsid w:val="00405EE5"/>
    <w:rsid w:val="004105A1"/>
    <w:rsid w:val="0043652B"/>
    <w:rsid w:val="0049200E"/>
    <w:rsid w:val="004C3DC3"/>
    <w:rsid w:val="004D24AB"/>
    <w:rsid w:val="005074CF"/>
    <w:rsid w:val="00521361"/>
    <w:rsid w:val="005654E1"/>
    <w:rsid w:val="00593F9E"/>
    <w:rsid w:val="005A4E9A"/>
    <w:rsid w:val="005A7557"/>
    <w:rsid w:val="00624350"/>
    <w:rsid w:val="006A6FD4"/>
    <w:rsid w:val="006D235F"/>
    <w:rsid w:val="006D7D02"/>
    <w:rsid w:val="006E48D0"/>
    <w:rsid w:val="00705B61"/>
    <w:rsid w:val="00711112"/>
    <w:rsid w:val="00717EAE"/>
    <w:rsid w:val="007315AC"/>
    <w:rsid w:val="00767ED5"/>
    <w:rsid w:val="0078675A"/>
    <w:rsid w:val="007A0848"/>
    <w:rsid w:val="007A64D4"/>
    <w:rsid w:val="007E30FA"/>
    <w:rsid w:val="007F0C19"/>
    <w:rsid w:val="00815D80"/>
    <w:rsid w:val="0086437B"/>
    <w:rsid w:val="0087661B"/>
    <w:rsid w:val="008C2820"/>
    <w:rsid w:val="00912F4A"/>
    <w:rsid w:val="00916DB8"/>
    <w:rsid w:val="00931FDA"/>
    <w:rsid w:val="00947EB9"/>
    <w:rsid w:val="00950278"/>
    <w:rsid w:val="009526A1"/>
    <w:rsid w:val="009801CC"/>
    <w:rsid w:val="009D2688"/>
    <w:rsid w:val="00AD2ADF"/>
    <w:rsid w:val="00AE07A2"/>
    <w:rsid w:val="00B4277F"/>
    <w:rsid w:val="00B570F3"/>
    <w:rsid w:val="00B86942"/>
    <w:rsid w:val="00BA2FF8"/>
    <w:rsid w:val="00BB29A5"/>
    <w:rsid w:val="00C16EBC"/>
    <w:rsid w:val="00C2249D"/>
    <w:rsid w:val="00C568F5"/>
    <w:rsid w:val="00C60642"/>
    <w:rsid w:val="00C71781"/>
    <w:rsid w:val="00C96E50"/>
    <w:rsid w:val="00CB077F"/>
    <w:rsid w:val="00CC3548"/>
    <w:rsid w:val="00CE0825"/>
    <w:rsid w:val="00D5541D"/>
    <w:rsid w:val="00DA2B5D"/>
    <w:rsid w:val="00DB4C10"/>
    <w:rsid w:val="00DC4937"/>
    <w:rsid w:val="00DE4701"/>
    <w:rsid w:val="00DE60D7"/>
    <w:rsid w:val="00E107AC"/>
    <w:rsid w:val="00E1244A"/>
    <w:rsid w:val="00E35737"/>
    <w:rsid w:val="00E646E7"/>
    <w:rsid w:val="00E8576A"/>
    <w:rsid w:val="00EA6EBE"/>
    <w:rsid w:val="00EC60A9"/>
    <w:rsid w:val="00EE3F6D"/>
    <w:rsid w:val="00EE68E2"/>
    <w:rsid w:val="00F02869"/>
    <w:rsid w:val="00F37E79"/>
    <w:rsid w:val="00F4389B"/>
    <w:rsid w:val="00F616BA"/>
    <w:rsid w:val="00F709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7661B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87661B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87661B"/>
    <w:pPr>
      <w:keepNext/>
      <w:keepLines/>
      <w:numPr>
        <w:numId w:val="1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7661B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7661B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7661B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  <w:rsid w:val="0087661B"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  <w:rsid w:val="0087661B"/>
  </w:style>
  <w:style w:type="character" w:customStyle="1" w:styleId="10">
    <w:name w:val="Заглавие 1 Знак"/>
    <w:basedOn w:val="a0"/>
    <w:link w:val="1"/>
    <w:uiPriority w:val="9"/>
    <w:rsid w:val="0087661B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87661B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30">
    <w:name w:val="Заглавие 3 Знак"/>
    <w:basedOn w:val="a0"/>
    <w:link w:val="3"/>
    <w:uiPriority w:val="9"/>
    <w:rsid w:val="0087661B"/>
    <w:rPr>
      <w:rFonts w:eastAsiaTheme="majorEastAsia" w:cstheme="majorBidi"/>
      <w:b/>
      <w:color w:val="8F400B"/>
      <w:sz w:val="32"/>
      <w:szCs w:val="32"/>
    </w:rPr>
  </w:style>
  <w:style w:type="table" w:styleId="a3">
    <w:name w:val="Table Grid"/>
    <w:basedOn w:val="a1"/>
    <w:uiPriority w:val="59"/>
    <w:rsid w:val="0087661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5A75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semiHidden/>
    <w:rsid w:val="005A7557"/>
    <w:rPr>
      <w:rFonts w:ascii="Courier New" w:eastAsia="Times New Roman" w:hAnsi="Courier New" w:cs="Courier New"/>
      <w:sz w:val="20"/>
      <w:szCs w:val="20"/>
    </w:rPr>
  </w:style>
  <w:style w:type="character" w:styleId="a4">
    <w:name w:val="Hyperlink"/>
    <w:basedOn w:val="a0"/>
    <w:uiPriority w:val="99"/>
    <w:unhideWhenUsed/>
    <w:rsid w:val="0087661B"/>
    <w:rPr>
      <w:color w:val="0000FF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87661B"/>
    <w:rPr>
      <w:color w:val="800080" w:themeColor="followedHyperlink"/>
      <w:u w:val="single"/>
    </w:rPr>
  </w:style>
  <w:style w:type="character" w:customStyle="1" w:styleId="shorttext">
    <w:name w:val="short_text"/>
    <w:basedOn w:val="a0"/>
    <w:rsid w:val="005A7557"/>
  </w:style>
  <w:style w:type="paragraph" w:customStyle="1" w:styleId="Code">
    <w:name w:val="Code"/>
    <w:basedOn w:val="a"/>
    <w:link w:val="CodeChar"/>
    <w:qFormat/>
    <w:rsid w:val="0087661B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7661B"/>
    <w:rPr>
      <w:rFonts w:ascii="Consolas" w:hAnsi="Consolas"/>
      <w:b/>
      <w:noProof/>
    </w:rPr>
  </w:style>
  <w:style w:type="paragraph" w:styleId="a6">
    <w:name w:val="Balloon Text"/>
    <w:basedOn w:val="a"/>
    <w:link w:val="a7"/>
    <w:uiPriority w:val="99"/>
    <w:semiHidden/>
    <w:unhideWhenUsed/>
    <w:rsid w:val="008766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Изнесен текст Знак"/>
    <w:basedOn w:val="a0"/>
    <w:link w:val="a6"/>
    <w:uiPriority w:val="99"/>
    <w:semiHidden/>
    <w:rsid w:val="0087661B"/>
    <w:rPr>
      <w:rFonts w:ascii="Tahoma" w:hAnsi="Tahoma" w:cs="Tahoma"/>
      <w:sz w:val="16"/>
      <w:szCs w:val="16"/>
    </w:rPr>
  </w:style>
  <w:style w:type="paragraph" w:styleId="a8">
    <w:name w:val="No Spacing"/>
    <w:uiPriority w:val="1"/>
    <w:qFormat/>
    <w:rsid w:val="005A7557"/>
    <w:pPr>
      <w:spacing w:after="0" w:line="240" w:lineRule="auto"/>
    </w:pPr>
  </w:style>
  <w:style w:type="paragraph" w:styleId="a9">
    <w:name w:val="header"/>
    <w:basedOn w:val="a"/>
    <w:link w:val="aa"/>
    <w:uiPriority w:val="99"/>
    <w:unhideWhenUsed/>
    <w:rsid w:val="008766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a">
    <w:name w:val="Горен колонтитул Знак"/>
    <w:basedOn w:val="a0"/>
    <w:link w:val="a9"/>
    <w:uiPriority w:val="99"/>
    <w:rsid w:val="0087661B"/>
  </w:style>
  <w:style w:type="paragraph" w:styleId="ab">
    <w:name w:val="footer"/>
    <w:basedOn w:val="a"/>
    <w:link w:val="ac"/>
    <w:uiPriority w:val="99"/>
    <w:unhideWhenUsed/>
    <w:rsid w:val="008766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c">
    <w:name w:val="Долен колонтитул Знак"/>
    <w:basedOn w:val="a0"/>
    <w:link w:val="ab"/>
    <w:uiPriority w:val="99"/>
    <w:rsid w:val="0087661B"/>
  </w:style>
  <w:style w:type="character" w:customStyle="1" w:styleId="40">
    <w:name w:val="Заглавие 4 Знак"/>
    <w:basedOn w:val="a0"/>
    <w:link w:val="4"/>
    <w:uiPriority w:val="9"/>
    <w:rsid w:val="0087661B"/>
    <w:rPr>
      <w:rFonts w:eastAsiaTheme="majorEastAsia" w:cstheme="majorBidi"/>
      <w:b/>
      <w:iCs/>
      <w:color w:val="A34A0D"/>
      <w:sz w:val="28"/>
    </w:rPr>
  </w:style>
  <w:style w:type="character" w:customStyle="1" w:styleId="50">
    <w:name w:val="Заглавие 5 Знак"/>
    <w:basedOn w:val="a0"/>
    <w:link w:val="5"/>
    <w:uiPriority w:val="9"/>
    <w:semiHidden/>
    <w:rsid w:val="0087661B"/>
    <w:rPr>
      <w:rFonts w:eastAsiaTheme="majorEastAsia" w:cstheme="majorBidi"/>
      <w:b/>
      <w:color w:val="B2500E"/>
    </w:rPr>
  </w:style>
  <w:style w:type="paragraph" w:styleId="ad">
    <w:name w:val="Normal (Web)"/>
    <w:basedOn w:val="a"/>
    <w:uiPriority w:val="99"/>
    <w:semiHidden/>
    <w:unhideWhenUsed/>
    <w:rsid w:val="008766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e">
    <w:name w:val="Strong"/>
    <w:basedOn w:val="a0"/>
    <w:uiPriority w:val="22"/>
    <w:qFormat/>
    <w:rsid w:val="0087661B"/>
    <w:rPr>
      <w:b/>
      <w:bCs/>
    </w:rPr>
  </w:style>
  <w:style w:type="paragraph" w:styleId="af">
    <w:name w:val="List Paragraph"/>
    <w:basedOn w:val="a"/>
    <w:link w:val="af0"/>
    <w:uiPriority w:val="34"/>
    <w:qFormat/>
    <w:rsid w:val="0087661B"/>
    <w:pPr>
      <w:ind w:left="720"/>
      <w:contextualSpacing/>
    </w:pPr>
  </w:style>
  <w:style w:type="character" w:customStyle="1" w:styleId="af0">
    <w:name w:val="Списък на абзаци Знак"/>
    <w:basedOn w:val="a0"/>
    <w:link w:val="af"/>
    <w:uiPriority w:val="34"/>
    <w:locked/>
    <w:rsid w:val="0087661B"/>
  </w:style>
  <w:style w:type="table" w:customStyle="1" w:styleId="TableGrid1">
    <w:name w:val="Table Grid1"/>
    <w:basedOn w:val="a1"/>
    <w:next w:val="a3"/>
    <w:uiPriority w:val="59"/>
    <w:rsid w:val="0087661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a1"/>
    <w:next w:val="a3"/>
    <w:uiPriority w:val="59"/>
    <w:rsid w:val="0087661B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">
    <w:name w:val="Unresolved Mention"/>
    <w:basedOn w:val="a0"/>
    <w:uiPriority w:val="99"/>
    <w:semiHidden/>
    <w:unhideWhenUsed/>
    <w:rsid w:val="0087661B"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7661B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87661B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87661B"/>
    <w:pPr>
      <w:keepNext/>
      <w:keepLines/>
      <w:numPr>
        <w:numId w:val="1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7661B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7661B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7661B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  <w:rsid w:val="0087661B"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  <w:rsid w:val="0087661B"/>
  </w:style>
  <w:style w:type="character" w:customStyle="1" w:styleId="10">
    <w:name w:val="Заглавие 1 Знак"/>
    <w:basedOn w:val="a0"/>
    <w:link w:val="1"/>
    <w:uiPriority w:val="9"/>
    <w:rsid w:val="0087661B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87661B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30">
    <w:name w:val="Заглавие 3 Знак"/>
    <w:basedOn w:val="a0"/>
    <w:link w:val="3"/>
    <w:uiPriority w:val="9"/>
    <w:rsid w:val="0087661B"/>
    <w:rPr>
      <w:rFonts w:eastAsiaTheme="majorEastAsia" w:cstheme="majorBidi"/>
      <w:b/>
      <w:color w:val="8F400B"/>
      <w:sz w:val="32"/>
      <w:szCs w:val="32"/>
    </w:rPr>
  </w:style>
  <w:style w:type="table" w:styleId="a3">
    <w:name w:val="Table Grid"/>
    <w:basedOn w:val="a1"/>
    <w:uiPriority w:val="59"/>
    <w:rsid w:val="0087661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5A75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semiHidden/>
    <w:rsid w:val="005A7557"/>
    <w:rPr>
      <w:rFonts w:ascii="Courier New" w:eastAsia="Times New Roman" w:hAnsi="Courier New" w:cs="Courier New"/>
      <w:sz w:val="20"/>
      <w:szCs w:val="20"/>
    </w:rPr>
  </w:style>
  <w:style w:type="character" w:styleId="a4">
    <w:name w:val="Hyperlink"/>
    <w:basedOn w:val="a0"/>
    <w:uiPriority w:val="99"/>
    <w:unhideWhenUsed/>
    <w:rsid w:val="0087661B"/>
    <w:rPr>
      <w:color w:val="0000FF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87661B"/>
    <w:rPr>
      <w:color w:val="800080" w:themeColor="followedHyperlink"/>
      <w:u w:val="single"/>
    </w:rPr>
  </w:style>
  <w:style w:type="character" w:customStyle="1" w:styleId="shorttext">
    <w:name w:val="short_text"/>
    <w:basedOn w:val="a0"/>
    <w:rsid w:val="005A7557"/>
  </w:style>
  <w:style w:type="paragraph" w:customStyle="1" w:styleId="Code">
    <w:name w:val="Code"/>
    <w:basedOn w:val="a"/>
    <w:link w:val="CodeChar"/>
    <w:qFormat/>
    <w:rsid w:val="0087661B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7661B"/>
    <w:rPr>
      <w:rFonts w:ascii="Consolas" w:hAnsi="Consolas"/>
      <w:b/>
      <w:noProof/>
    </w:rPr>
  </w:style>
  <w:style w:type="paragraph" w:styleId="a6">
    <w:name w:val="Balloon Text"/>
    <w:basedOn w:val="a"/>
    <w:link w:val="a7"/>
    <w:uiPriority w:val="99"/>
    <w:semiHidden/>
    <w:unhideWhenUsed/>
    <w:rsid w:val="008766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Изнесен текст Знак"/>
    <w:basedOn w:val="a0"/>
    <w:link w:val="a6"/>
    <w:uiPriority w:val="99"/>
    <w:semiHidden/>
    <w:rsid w:val="0087661B"/>
    <w:rPr>
      <w:rFonts w:ascii="Tahoma" w:hAnsi="Tahoma" w:cs="Tahoma"/>
      <w:sz w:val="16"/>
      <w:szCs w:val="16"/>
    </w:rPr>
  </w:style>
  <w:style w:type="paragraph" w:styleId="a8">
    <w:name w:val="No Spacing"/>
    <w:uiPriority w:val="1"/>
    <w:qFormat/>
    <w:rsid w:val="005A7557"/>
    <w:pPr>
      <w:spacing w:after="0" w:line="240" w:lineRule="auto"/>
    </w:pPr>
  </w:style>
  <w:style w:type="paragraph" w:styleId="a9">
    <w:name w:val="header"/>
    <w:basedOn w:val="a"/>
    <w:link w:val="aa"/>
    <w:uiPriority w:val="99"/>
    <w:unhideWhenUsed/>
    <w:rsid w:val="008766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a">
    <w:name w:val="Горен колонтитул Знак"/>
    <w:basedOn w:val="a0"/>
    <w:link w:val="a9"/>
    <w:uiPriority w:val="99"/>
    <w:rsid w:val="0087661B"/>
  </w:style>
  <w:style w:type="paragraph" w:styleId="ab">
    <w:name w:val="footer"/>
    <w:basedOn w:val="a"/>
    <w:link w:val="ac"/>
    <w:uiPriority w:val="99"/>
    <w:unhideWhenUsed/>
    <w:rsid w:val="008766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c">
    <w:name w:val="Долен колонтитул Знак"/>
    <w:basedOn w:val="a0"/>
    <w:link w:val="ab"/>
    <w:uiPriority w:val="99"/>
    <w:rsid w:val="0087661B"/>
  </w:style>
  <w:style w:type="character" w:customStyle="1" w:styleId="40">
    <w:name w:val="Заглавие 4 Знак"/>
    <w:basedOn w:val="a0"/>
    <w:link w:val="4"/>
    <w:uiPriority w:val="9"/>
    <w:rsid w:val="0087661B"/>
    <w:rPr>
      <w:rFonts w:eastAsiaTheme="majorEastAsia" w:cstheme="majorBidi"/>
      <w:b/>
      <w:iCs/>
      <w:color w:val="A34A0D"/>
      <w:sz w:val="28"/>
    </w:rPr>
  </w:style>
  <w:style w:type="character" w:customStyle="1" w:styleId="50">
    <w:name w:val="Заглавие 5 Знак"/>
    <w:basedOn w:val="a0"/>
    <w:link w:val="5"/>
    <w:uiPriority w:val="9"/>
    <w:semiHidden/>
    <w:rsid w:val="0087661B"/>
    <w:rPr>
      <w:rFonts w:eastAsiaTheme="majorEastAsia" w:cstheme="majorBidi"/>
      <w:b/>
      <w:color w:val="B2500E"/>
    </w:rPr>
  </w:style>
  <w:style w:type="paragraph" w:styleId="ad">
    <w:name w:val="Normal (Web)"/>
    <w:basedOn w:val="a"/>
    <w:uiPriority w:val="99"/>
    <w:semiHidden/>
    <w:unhideWhenUsed/>
    <w:rsid w:val="008766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e">
    <w:name w:val="Strong"/>
    <w:basedOn w:val="a0"/>
    <w:uiPriority w:val="22"/>
    <w:qFormat/>
    <w:rsid w:val="0087661B"/>
    <w:rPr>
      <w:b/>
      <w:bCs/>
    </w:rPr>
  </w:style>
  <w:style w:type="paragraph" w:styleId="af">
    <w:name w:val="List Paragraph"/>
    <w:basedOn w:val="a"/>
    <w:link w:val="af0"/>
    <w:uiPriority w:val="34"/>
    <w:qFormat/>
    <w:rsid w:val="0087661B"/>
    <w:pPr>
      <w:ind w:left="720"/>
      <w:contextualSpacing/>
    </w:pPr>
  </w:style>
  <w:style w:type="character" w:customStyle="1" w:styleId="af0">
    <w:name w:val="Списък на абзаци Знак"/>
    <w:basedOn w:val="a0"/>
    <w:link w:val="af"/>
    <w:uiPriority w:val="34"/>
    <w:locked/>
    <w:rsid w:val="0087661B"/>
  </w:style>
  <w:style w:type="table" w:customStyle="1" w:styleId="TableGrid1">
    <w:name w:val="Table Grid1"/>
    <w:basedOn w:val="a1"/>
    <w:next w:val="a3"/>
    <w:uiPriority w:val="59"/>
    <w:rsid w:val="0087661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a1"/>
    <w:next w:val="a3"/>
    <w:uiPriority w:val="59"/>
    <w:rsid w:val="0087661B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">
    <w:name w:val="Unresolved Mention"/>
    <w:basedOn w:val="a0"/>
    <w:uiPriority w:val="99"/>
    <w:semiHidden/>
    <w:unhideWhenUsed/>
    <w:rsid w:val="008766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2247/js-fundamentals-january-2019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Practice/Index/1425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8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33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26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27.png"/><Relationship Id="rId12" Type="http://schemas.openxmlformats.org/officeDocument/2006/relationships/image" Target="media/image30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25.png"/><Relationship Id="rId16" Type="http://schemas.openxmlformats.org/officeDocument/2006/relationships/image" Target="media/image32.png"/><Relationship Id="rId20" Type="http://schemas.openxmlformats.org/officeDocument/2006/relationships/image" Target="media/image34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6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29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31.png"/><Relationship Id="rId22" Type="http://schemas.openxmlformats.org/officeDocument/2006/relationships/image" Target="media/image3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Template.dotx</Template>
  <TotalTime>811</TotalTime>
  <Pages>13</Pages>
  <Words>684</Words>
  <Characters>3903</Characters>
  <Application>Microsoft Office Word</Application>
  <DocSecurity>0</DocSecurity>
  <Lines>32</Lines>
  <Paragraphs>9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DOM - Lab</dc:title>
  <dc:creator>Tanya Staneva</dc:creator>
  <cp:keywords>JavaScript, JS, ES6, ES2017, Sofware University, SoftUni, programming, coding, software development, education, training, course</cp:keywords>
  <dc:description>JavaScript Fundamentals Course @ SoftUni - https://softuni.bg/courses/javascript-fundamentals</dc:description>
  <cp:lastModifiedBy>Tanya Staneva</cp:lastModifiedBy>
  <cp:revision>10</cp:revision>
  <dcterms:created xsi:type="dcterms:W3CDTF">2019-01-11T23:23:00Z</dcterms:created>
  <dcterms:modified xsi:type="dcterms:W3CDTF">2019-01-15T12:12:00Z</dcterms:modified>
</cp:coreProperties>
</file>